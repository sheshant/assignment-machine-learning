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7DC1" w:rsidRDefault="007E7DC1" w:rsidP="007E7DC1">
      <w:pPr>
        <w:pStyle w:val="Heading1"/>
        <w:rPr>
          <w:lang w:val="en-IN"/>
        </w:rPr>
      </w:pPr>
      <w:r>
        <w:rPr>
          <w:lang w:val="en-IN"/>
        </w:rPr>
        <w:t>Machine learning assignment 1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 xml:space="preserve">Roll no - 12CS10046 </w:t>
      </w:r>
    </w:p>
    <w:p w:rsidR="007E7DC1" w:rsidRDefault="007E7DC1" w:rsidP="007E7DC1">
      <w:pPr>
        <w:rPr>
          <w:lang w:val="en-IN"/>
        </w:rPr>
      </w:pPr>
    </w:p>
    <w:p w:rsidR="007E7DC1" w:rsidRDefault="007E7DC1" w:rsidP="007E7DC1">
      <w:pPr>
        <w:rPr>
          <w:lang w:val="en-IN"/>
        </w:rPr>
      </w:pPr>
    </w:p>
    <w:p w:rsidR="007E7DC1" w:rsidRDefault="00FD4023" w:rsidP="007E7DC1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br/>
      </w:r>
      <w:r>
        <w:rPr>
          <w:noProof/>
        </w:rPr>
        <w:drawing>
          <wp:inline distT="0" distB="0" distL="0" distR="0">
            <wp:extent cx="3809405" cy="677227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50823_08175093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88" cy="677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lang w:val="en-IN"/>
        </w:rPr>
        <w:br/>
      </w: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50823_08175936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DC1">
        <w:rPr>
          <w:lang w:val="en-IN"/>
        </w:rPr>
        <w:br/>
      </w:r>
    </w:p>
    <w:p w:rsidR="00B36D99" w:rsidRDefault="00B36D99" w:rsidP="00B36D99">
      <w:pPr>
        <w:pStyle w:val="ListParagraph"/>
        <w:numPr>
          <w:ilvl w:val="0"/>
          <w:numId w:val="1"/>
        </w:numPr>
        <w:rPr>
          <w:lang w:val="en-IN"/>
        </w:rPr>
      </w:pPr>
    </w:p>
    <w:p w:rsidR="00B36D99" w:rsidRPr="00B36D99" w:rsidRDefault="00B36D99" w:rsidP="00B36D99">
      <w:pPr>
        <w:pStyle w:val="ListParagraph"/>
        <w:ind w:left="360"/>
        <w:rPr>
          <w:lang w:val="en-IN"/>
        </w:rPr>
      </w:pPr>
      <w:r>
        <w:rPr>
          <w:lang w:val="en-IN"/>
        </w:rPr>
        <w:br/>
      </w:r>
      <w:r w:rsidRPr="00B36D99">
        <w:rPr>
          <w:lang w:val="en-IN"/>
        </w:rPr>
        <w:t>Instances:    506</w:t>
      </w:r>
    </w:p>
    <w:p w:rsidR="00B36D99" w:rsidRPr="00B36D99" w:rsidRDefault="00B36D99" w:rsidP="00B36D99">
      <w:pPr>
        <w:pStyle w:val="ListParagraph"/>
        <w:ind w:left="360"/>
        <w:rPr>
          <w:lang w:val="en-IN"/>
        </w:rPr>
      </w:pPr>
      <w:r w:rsidRPr="00B36D99">
        <w:rPr>
          <w:lang w:val="en-IN"/>
        </w:rPr>
        <w:t>Attributes:   14</w:t>
      </w:r>
    </w:p>
    <w:p w:rsidR="00B36D99" w:rsidRPr="00B36D99" w:rsidRDefault="00B36D99" w:rsidP="00B36D99">
      <w:pPr>
        <w:pStyle w:val="ListParagraph"/>
        <w:ind w:left="360"/>
        <w:rPr>
          <w:lang w:val="en-IN"/>
        </w:rPr>
      </w:pPr>
      <w:r w:rsidRPr="00B36D99">
        <w:rPr>
          <w:lang w:val="en-IN"/>
        </w:rPr>
        <w:t xml:space="preserve">              att_1</w:t>
      </w:r>
    </w:p>
    <w:p w:rsidR="00B36D99" w:rsidRPr="00B36D99" w:rsidRDefault="00B36D99" w:rsidP="00B36D99">
      <w:pPr>
        <w:pStyle w:val="ListParagraph"/>
        <w:ind w:left="360"/>
        <w:rPr>
          <w:lang w:val="en-IN"/>
        </w:rPr>
      </w:pPr>
      <w:r w:rsidRPr="00B36D99">
        <w:rPr>
          <w:lang w:val="en-IN"/>
        </w:rPr>
        <w:t xml:space="preserve">              att_2</w:t>
      </w:r>
    </w:p>
    <w:p w:rsidR="00B36D99" w:rsidRPr="00B36D99" w:rsidRDefault="00B36D99" w:rsidP="00B36D99">
      <w:pPr>
        <w:pStyle w:val="ListParagraph"/>
        <w:ind w:left="360"/>
        <w:rPr>
          <w:lang w:val="en-IN"/>
        </w:rPr>
      </w:pPr>
      <w:r w:rsidRPr="00B36D99">
        <w:rPr>
          <w:lang w:val="en-IN"/>
        </w:rPr>
        <w:t xml:space="preserve">              att_3</w:t>
      </w:r>
    </w:p>
    <w:p w:rsidR="00B36D99" w:rsidRPr="00B36D99" w:rsidRDefault="00B36D99" w:rsidP="00B36D99">
      <w:pPr>
        <w:pStyle w:val="ListParagraph"/>
        <w:ind w:left="360"/>
        <w:rPr>
          <w:lang w:val="en-IN"/>
        </w:rPr>
      </w:pPr>
      <w:r w:rsidRPr="00B36D99">
        <w:rPr>
          <w:lang w:val="en-IN"/>
        </w:rPr>
        <w:t xml:space="preserve">              att_4</w:t>
      </w:r>
    </w:p>
    <w:p w:rsidR="00B36D99" w:rsidRPr="00B36D99" w:rsidRDefault="00B36D99" w:rsidP="00B36D99">
      <w:pPr>
        <w:pStyle w:val="ListParagraph"/>
        <w:ind w:left="360"/>
        <w:rPr>
          <w:lang w:val="en-IN"/>
        </w:rPr>
      </w:pPr>
      <w:r w:rsidRPr="00B36D99">
        <w:rPr>
          <w:lang w:val="en-IN"/>
        </w:rPr>
        <w:t xml:space="preserve">              att_5</w:t>
      </w:r>
    </w:p>
    <w:p w:rsidR="00B36D99" w:rsidRPr="00B36D99" w:rsidRDefault="00B36D99" w:rsidP="00B36D99">
      <w:pPr>
        <w:pStyle w:val="ListParagraph"/>
        <w:ind w:left="360"/>
        <w:rPr>
          <w:lang w:val="en-IN"/>
        </w:rPr>
      </w:pPr>
      <w:r w:rsidRPr="00B36D99">
        <w:rPr>
          <w:lang w:val="en-IN"/>
        </w:rPr>
        <w:t xml:space="preserve">              att_6</w:t>
      </w:r>
    </w:p>
    <w:p w:rsidR="00B36D99" w:rsidRPr="00B36D99" w:rsidRDefault="00B36D99" w:rsidP="00B36D99">
      <w:pPr>
        <w:pStyle w:val="ListParagraph"/>
        <w:ind w:left="360"/>
        <w:rPr>
          <w:lang w:val="en-IN"/>
        </w:rPr>
      </w:pPr>
      <w:r w:rsidRPr="00B36D99">
        <w:rPr>
          <w:lang w:val="en-IN"/>
        </w:rPr>
        <w:t xml:space="preserve">              att_7</w:t>
      </w:r>
    </w:p>
    <w:p w:rsidR="00B36D99" w:rsidRPr="00B36D99" w:rsidRDefault="00B36D99" w:rsidP="00B36D99">
      <w:pPr>
        <w:pStyle w:val="ListParagraph"/>
        <w:ind w:left="360"/>
        <w:rPr>
          <w:lang w:val="en-IN"/>
        </w:rPr>
      </w:pPr>
      <w:r w:rsidRPr="00B36D99">
        <w:rPr>
          <w:lang w:val="en-IN"/>
        </w:rPr>
        <w:t xml:space="preserve">              att_8</w:t>
      </w:r>
    </w:p>
    <w:p w:rsidR="00B36D99" w:rsidRPr="00B36D99" w:rsidRDefault="00B36D99" w:rsidP="00B36D99">
      <w:pPr>
        <w:pStyle w:val="ListParagraph"/>
        <w:ind w:left="360"/>
        <w:rPr>
          <w:lang w:val="en-IN"/>
        </w:rPr>
      </w:pPr>
      <w:r w:rsidRPr="00B36D99">
        <w:rPr>
          <w:lang w:val="en-IN"/>
        </w:rPr>
        <w:t xml:space="preserve">              att_9</w:t>
      </w:r>
    </w:p>
    <w:p w:rsidR="00B36D99" w:rsidRPr="00B36D99" w:rsidRDefault="00B36D99" w:rsidP="00B36D99">
      <w:pPr>
        <w:pStyle w:val="ListParagraph"/>
        <w:ind w:left="360"/>
        <w:rPr>
          <w:lang w:val="en-IN"/>
        </w:rPr>
      </w:pPr>
      <w:r w:rsidRPr="00B36D99">
        <w:rPr>
          <w:lang w:val="en-IN"/>
        </w:rPr>
        <w:t xml:space="preserve">              att_10</w:t>
      </w:r>
    </w:p>
    <w:p w:rsidR="00B36D99" w:rsidRPr="00B36D99" w:rsidRDefault="00B36D99" w:rsidP="00B36D99">
      <w:pPr>
        <w:pStyle w:val="ListParagraph"/>
        <w:ind w:left="360"/>
        <w:rPr>
          <w:lang w:val="en-IN"/>
        </w:rPr>
      </w:pPr>
      <w:r w:rsidRPr="00B36D99">
        <w:rPr>
          <w:lang w:val="en-IN"/>
        </w:rPr>
        <w:t xml:space="preserve">              att_11</w:t>
      </w:r>
    </w:p>
    <w:p w:rsidR="00B36D99" w:rsidRPr="00B36D99" w:rsidRDefault="00B36D99" w:rsidP="00B36D99">
      <w:pPr>
        <w:pStyle w:val="ListParagraph"/>
        <w:ind w:left="360"/>
        <w:rPr>
          <w:lang w:val="en-IN"/>
        </w:rPr>
      </w:pPr>
      <w:r w:rsidRPr="00B36D99">
        <w:rPr>
          <w:lang w:val="en-IN"/>
        </w:rPr>
        <w:t xml:space="preserve">              att_12</w:t>
      </w:r>
    </w:p>
    <w:p w:rsidR="00B36D99" w:rsidRPr="00B36D99" w:rsidRDefault="00B36D99" w:rsidP="00B36D99">
      <w:pPr>
        <w:pStyle w:val="ListParagraph"/>
        <w:ind w:left="360"/>
        <w:rPr>
          <w:lang w:val="en-IN"/>
        </w:rPr>
      </w:pPr>
      <w:r w:rsidRPr="00B36D99">
        <w:rPr>
          <w:lang w:val="en-IN"/>
        </w:rPr>
        <w:t xml:space="preserve">              att_13</w:t>
      </w:r>
    </w:p>
    <w:p w:rsidR="00B36D99" w:rsidRPr="00B36D99" w:rsidRDefault="00B36D99" w:rsidP="00B36D99">
      <w:pPr>
        <w:pStyle w:val="ListParagraph"/>
        <w:ind w:left="360"/>
        <w:rPr>
          <w:lang w:val="en-IN"/>
        </w:rPr>
      </w:pPr>
      <w:r w:rsidRPr="00B36D99">
        <w:rPr>
          <w:lang w:val="en-IN"/>
        </w:rPr>
        <w:t xml:space="preserve">              </w:t>
      </w:r>
      <w:proofErr w:type="gramStart"/>
      <w:r w:rsidRPr="00B36D99">
        <w:rPr>
          <w:lang w:val="en-IN"/>
        </w:rPr>
        <w:t>class</w:t>
      </w:r>
      <w:proofErr w:type="gramEnd"/>
    </w:p>
    <w:p w:rsidR="00B36D99" w:rsidRDefault="00B36D99" w:rsidP="00B36D99">
      <w:pPr>
        <w:pStyle w:val="ListParagraph"/>
        <w:ind w:left="360"/>
        <w:rPr>
          <w:lang w:val="en-IN"/>
        </w:rPr>
      </w:pPr>
      <w:r w:rsidRPr="00B36D99">
        <w:rPr>
          <w:lang w:val="en-IN"/>
        </w:rPr>
        <w:t xml:space="preserve">Test </w:t>
      </w:r>
      <w:proofErr w:type="spellStart"/>
      <w:r w:rsidRPr="00B36D99">
        <w:rPr>
          <w:lang w:val="en-IN"/>
        </w:rPr>
        <w:t>mode</w:t>
      </w:r>
      <w:proofErr w:type="gramStart"/>
      <w:r w:rsidRPr="00B36D99">
        <w:rPr>
          <w:lang w:val="en-IN"/>
        </w:rPr>
        <w:t>:split</w:t>
      </w:r>
      <w:proofErr w:type="spellEnd"/>
      <w:proofErr w:type="gramEnd"/>
      <w:r w:rsidRPr="00B36D99">
        <w:rPr>
          <w:lang w:val="en-IN"/>
        </w:rPr>
        <w:t xml:space="preserve"> 60.0% train, remainder test</w:t>
      </w:r>
    </w:p>
    <w:p w:rsidR="007E7DC1" w:rsidRPr="00B36D99" w:rsidRDefault="00E35517" w:rsidP="00B36D99">
      <w:pPr>
        <w:pStyle w:val="ListParagraph"/>
        <w:ind w:left="360"/>
        <w:rPr>
          <w:lang w:val="en-IN"/>
        </w:rPr>
      </w:pPr>
      <w:r w:rsidRPr="00B36D99">
        <w:rPr>
          <w:lang w:val="en-IN"/>
        </w:rPr>
        <w:br/>
      </w:r>
      <w:r w:rsidR="007E7DC1" w:rsidRPr="00B36D99">
        <w:rPr>
          <w:lang w:val="en-IN"/>
        </w:rPr>
        <w:t xml:space="preserve">For different values </w:t>
      </w:r>
      <w:proofErr w:type="gramStart"/>
      <w:r w:rsidR="007E7DC1" w:rsidRPr="00B36D99">
        <w:rPr>
          <w:lang w:val="en-IN"/>
        </w:rPr>
        <w:t>of</w:t>
      </w:r>
      <w:r w:rsidRPr="00B36D99">
        <w:rPr>
          <w:lang w:val="en-IN"/>
        </w:rPr>
        <w:t xml:space="preserve"> </w:t>
      </w:r>
      <w:r w:rsidR="007E7DC1" w:rsidRPr="00B36D99">
        <w:rPr>
          <w:lang w:val="en-IN"/>
        </w:rPr>
        <w:t xml:space="preserve"> </w:t>
      </w:r>
      <w:r w:rsidRPr="00B36D99">
        <w:rPr>
          <w:lang w:val="en-IN"/>
        </w:rPr>
        <w:t>λ</w:t>
      </w:r>
      <w:proofErr w:type="gramEnd"/>
    </w:p>
    <w:p w:rsidR="00E35517" w:rsidRDefault="00E35517" w:rsidP="00E35517">
      <w:pPr>
        <w:pStyle w:val="Default"/>
      </w:pPr>
      <w:r w:rsidRPr="00E35517">
        <w:rPr>
          <w:lang w:val="en-IN"/>
        </w:rPr>
        <w:t>λ</w:t>
      </w:r>
      <w:r>
        <w:rPr>
          <w:lang w:val="en-IN"/>
        </w:rPr>
        <w:t xml:space="preserve">     = </w:t>
      </w:r>
    </w:p>
    <w:p w:rsidR="00E35517" w:rsidRDefault="00E35517" w:rsidP="00E35517">
      <w:pPr>
        <w:pStyle w:val="Default"/>
        <w:rPr>
          <w:rFonts w:cstheme="minorBidi"/>
          <w:color w:val="auto"/>
        </w:rPr>
      </w:pPr>
    </w:p>
    <w:p w:rsidR="00E35517" w:rsidRPr="00E35517" w:rsidRDefault="00E35517" w:rsidP="00E35517">
      <w:pPr>
        <w:pStyle w:val="ListParagraph"/>
        <w:numPr>
          <w:ilvl w:val="1"/>
          <w:numId w:val="1"/>
        </w:numPr>
        <w:rPr>
          <w:lang w:val="en-IN"/>
        </w:rPr>
      </w:pPr>
      <w:r>
        <w:t xml:space="preserve"> 0.00001</w:t>
      </w:r>
    </w:p>
    <w:p w:rsidR="00E35517" w:rsidRPr="00E35517" w:rsidRDefault="00E35517" w:rsidP="00E35517">
      <w:pPr>
        <w:ind w:left="360"/>
        <w:rPr>
          <w:lang w:val="en-IN"/>
        </w:rPr>
      </w:pPr>
      <w:r>
        <w:rPr>
          <w:lang w:val="en-IN"/>
        </w:rPr>
        <w:br/>
      </w:r>
      <w:r w:rsidRPr="00E35517">
        <w:rPr>
          <w:lang w:val="en-IN"/>
        </w:rPr>
        <w:t>Linear Regression Model</w:t>
      </w:r>
    </w:p>
    <w:p w:rsidR="00E35517" w:rsidRPr="00E35517" w:rsidRDefault="00E35517" w:rsidP="00E35517">
      <w:pPr>
        <w:ind w:left="360"/>
        <w:rPr>
          <w:lang w:val="en-IN"/>
        </w:rPr>
      </w:pPr>
    </w:p>
    <w:p w:rsidR="00E35517" w:rsidRPr="00E35517" w:rsidRDefault="00E35517" w:rsidP="00E35517">
      <w:pPr>
        <w:ind w:left="360"/>
        <w:rPr>
          <w:lang w:val="en-IN"/>
        </w:rPr>
      </w:pPr>
      <w:proofErr w:type="gramStart"/>
      <w:r w:rsidRPr="00E35517">
        <w:rPr>
          <w:lang w:val="en-IN"/>
        </w:rPr>
        <w:t>class</w:t>
      </w:r>
      <w:proofErr w:type="gramEnd"/>
      <w:r w:rsidRPr="00E35517">
        <w:rPr>
          <w:lang w:val="en-IN"/>
        </w:rPr>
        <w:t xml:space="preserve"> =</w:t>
      </w:r>
    </w:p>
    <w:p w:rsidR="00E35517" w:rsidRPr="00E35517" w:rsidRDefault="00E35517" w:rsidP="00E35517">
      <w:pPr>
        <w:ind w:left="360"/>
        <w:rPr>
          <w:lang w:val="en-IN"/>
        </w:rPr>
      </w:pPr>
    </w:p>
    <w:p w:rsidR="00E35517" w:rsidRPr="00E35517" w:rsidRDefault="00E35517" w:rsidP="00E35517">
      <w:pPr>
        <w:ind w:left="360"/>
        <w:rPr>
          <w:lang w:val="en-IN"/>
        </w:rPr>
      </w:pPr>
      <w:r w:rsidRPr="00E35517">
        <w:rPr>
          <w:lang w:val="en-IN"/>
        </w:rPr>
        <w:t xml:space="preserve">     -0.1084 * att_1 +</w:t>
      </w:r>
    </w:p>
    <w:p w:rsidR="00E35517" w:rsidRPr="00E35517" w:rsidRDefault="00E35517" w:rsidP="00E35517">
      <w:pPr>
        <w:ind w:left="360"/>
        <w:rPr>
          <w:lang w:val="en-IN"/>
        </w:rPr>
      </w:pPr>
      <w:r w:rsidRPr="00E35517">
        <w:rPr>
          <w:lang w:val="en-IN"/>
        </w:rPr>
        <w:t xml:space="preserve">      0.0458 * att_2 +</w:t>
      </w:r>
    </w:p>
    <w:p w:rsidR="00E35517" w:rsidRPr="00E35517" w:rsidRDefault="00E35517" w:rsidP="00E35517">
      <w:pPr>
        <w:ind w:left="360"/>
        <w:rPr>
          <w:lang w:val="en-IN"/>
        </w:rPr>
      </w:pPr>
      <w:r w:rsidRPr="00E35517">
        <w:rPr>
          <w:lang w:val="en-IN"/>
        </w:rPr>
        <w:t xml:space="preserve">      2.7187 * att_4 +</w:t>
      </w:r>
    </w:p>
    <w:p w:rsidR="00E35517" w:rsidRPr="00E35517" w:rsidRDefault="00E35517" w:rsidP="00E35517">
      <w:pPr>
        <w:ind w:left="360"/>
        <w:rPr>
          <w:lang w:val="en-IN"/>
        </w:rPr>
      </w:pPr>
      <w:r w:rsidRPr="00E35517">
        <w:rPr>
          <w:lang w:val="en-IN"/>
        </w:rPr>
        <w:t xml:space="preserve">    -</w:t>
      </w:r>
      <w:proofErr w:type="gramStart"/>
      <w:r w:rsidRPr="00E35517">
        <w:rPr>
          <w:lang w:val="en-IN"/>
        </w:rPr>
        <w:t>17.376  *</w:t>
      </w:r>
      <w:proofErr w:type="gramEnd"/>
      <w:r w:rsidRPr="00E35517">
        <w:rPr>
          <w:lang w:val="en-IN"/>
        </w:rPr>
        <w:t xml:space="preserve"> att_5 +</w:t>
      </w:r>
    </w:p>
    <w:p w:rsidR="00E35517" w:rsidRPr="00E35517" w:rsidRDefault="00E35517" w:rsidP="00E35517">
      <w:pPr>
        <w:ind w:left="360"/>
        <w:rPr>
          <w:lang w:val="en-IN"/>
        </w:rPr>
      </w:pPr>
      <w:r w:rsidRPr="00E35517">
        <w:rPr>
          <w:lang w:val="en-IN"/>
        </w:rPr>
        <w:t xml:space="preserve">      3.8016 * att_6 +</w:t>
      </w:r>
    </w:p>
    <w:p w:rsidR="00E35517" w:rsidRPr="00E35517" w:rsidRDefault="00E35517" w:rsidP="00E35517">
      <w:pPr>
        <w:ind w:left="360"/>
        <w:rPr>
          <w:lang w:val="en-IN"/>
        </w:rPr>
      </w:pPr>
      <w:r w:rsidRPr="00E35517">
        <w:rPr>
          <w:lang w:val="en-IN"/>
        </w:rPr>
        <w:t xml:space="preserve">     -1.4927 * att_8 +</w:t>
      </w:r>
    </w:p>
    <w:p w:rsidR="00E35517" w:rsidRPr="00E35517" w:rsidRDefault="00E35517" w:rsidP="00E35517">
      <w:pPr>
        <w:ind w:left="360"/>
        <w:rPr>
          <w:lang w:val="en-IN"/>
        </w:rPr>
      </w:pPr>
      <w:r w:rsidRPr="00E35517">
        <w:rPr>
          <w:lang w:val="en-IN"/>
        </w:rPr>
        <w:t xml:space="preserve">      0.2996 * att_9 +</w:t>
      </w:r>
    </w:p>
    <w:p w:rsidR="00E35517" w:rsidRPr="00E35517" w:rsidRDefault="00E35517" w:rsidP="00E35517">
      <w:pPr>
        <w:ind w:left="360"/>
        <w:rPr>
          <w:lang w:val="en-IN"/>
        </w:rPr>
      </w:pPr>
      <w:r w:rsidRPr="00E35517">
        <w:rPr>
          <w:lang w:val="en-IN"/>
        </w:rPr>
        <w:t xml:space="preserve">     -0.0118 * att_10 +</w:t>
      </w:r>
    </w:p>
    <w:p w:rsidR="00E35517" w:rsidRPr="00E35517" w:rsidRDefault="00E35517" w:rsidP="00E35517">
      <w:pPr>
        <w:ind w:left="360"/>
        <w:rPr>
          <w:lang w:val="en-IN"/>
        </w:rPr>
      </w:pPr>
      <w:r w:rsidRPr="00E35517">
        <w:rPr>
          <w:lang w:val="en-IN"/>
        </w:rPr>
        <w:t xml:space="preserve">     -0.9465 * att_11 +</w:t>
      </w:r>
    </w:p>
    <w:p w:rsidR="00E35517" w:rsidRPr="00E35517" w:rsidRDefault="00E35517" w:rsidP="00E35517">
      <w:pPr>
        <w:ind w:left="360"/>
        <w:rPr>
          <w:lang w:val="en-IN"/>
        </w:rPr>
      </w:pPr>
      <w:r w:rsidRPr="00E35517">
        <w:rPr>
          <w:lang w:val="en-IN"/>
        </w:rPr>
        <w:t xml:space="preserve">      0.0093 * att_12 +</w:t>
      </w:r>
    </w:p>
    <w:p w:rsidR="00E35517" w:rsidRPr="00E35517" w:rsidRDefault="00E35517" w:rsidP="00E35517">
      <w:pPr>
        <w:ind w:left="360"/>
        <w:rPr>
          <w:lang w:val="en-IN"/>
        </w:rPr>
      </w:pPr>
      <w:r w:rsidRPr="00E35517">
        <w:rPr>
          <w:lang w:val="en-IN"/>
        </w:rPr>
        <w:t xml:space="preserve">     -0.5226 * att_13 +</w:t>
      </w:r>
    </w:p>
    <w:p w:rsidR="00E35517" w:rsidRPr="00E35517" w:rsidRDefault="00E35517" w:rsidP="00E35517">
      <w:pPr>
        <w:ind w:left="360"/>
        <w:rPr>
          <w:lang w:val="en-IN"/>
        </w:rPr>
      </w:pPr>
      <w:r w:rsidRPr="00E35517">
        <w:rPr>
          <w:lang w:val="en-IN"/>
        </w:rPr>
        <w:t xml:space="preserve">     36.3411</w:t>
      </w:r>
    </w:p>
    <w:p w:rsidR="00E35517" w:rsidRPr="00E35517" w:rsidRDefault="00E35517" w:rsidP="00E35517">
      <w:pPr>
        <w:ind w:left="360"/>
        <w:rPr>
          <w:lang w:val="en-IN"/>
        </w:rPr>
      </w:pPr>
    </w:p>
    <w:p w:rsidR="00E35517" w:rsidRPr="00E35517" w:rsidRDefault="00E35517" w:rsidP="00E35517">
      <w:pPr>
        <w:ind w:left="360"/>
        <w:rPr>
          <w:lang w:val="en-IN"/>
        </w:rPr>
      </w:pPr>
      <w:r w:rsidRPr="00E35517">
        <w:rPr>
          <w:lang w:val="en-IN"/>
        </w:rPr>
        <w:t>Time ta</w:t>
      </w:r>
      <w:r>
        <w:rPr>
          <w:lang w:val="en-IN"/>
        </w:rPr>
        <w:t>ken to build model: 0.04 second</w:t>
      </w:r>
    </w:p>
    <w:p w:rsidR="00E35517" w:rsidRPr="00E35517" w:rsidRDefault="00E35517" w:rsidP="00E35517">
      <w:pPr>
        <w:ind w:left="360"/>
        <w:rPr>
          <w:lang w:val="en-IN"/>
        </w:rPr>
      </w:pPr>
    </w:p>
    <w:p w:rsidR="00E35517" w:rsidRPr="00E35517" w:rsidRDefault="00E35517" w:rsidP="00E35517">
      <w:pPr>
        <w:ind w:left="360"/>
        <w:rPr>
          <w:lang w:val="en-IN"/>
        </w:rPr>
      </w:pPr>
      <w:r w:rsidRPr="00E35517">
        <w:rPr>
          <w:lang w:val="en-IN"/>
        </w:rPr>
        <w:t>=== Evaluation on test split ===</w:t>
      </w:r>
    </w:p>
    <w:p w:rsidR="00E35517" w:rsidRPr="00E35517" w:rsidRDefault="00E35517" w:rsidP="00E35517">
      <w:pPr>
        <w:ind w:left="360"/>
        <w:rPr>
          <w:lang w:val="en-IN"/>
        </w:rPr>
      </w:pPr>
      <w:r w:rsidRPr="00E35517">
        <w:rPr>
          <w:lang w:val="en-IN"/>
        </w:rPr>
        <w:t>=== Summary ===</w:t>
      </w:r>
    </w:p>
    <w:p w:rsidR="00E35517" w:rsidRPr="00E35517" w:rsidRDefault="00E35517" w:rsidP="00E35517">
      <w:pPr>
        <w:ind w:left="360"/>
        <w:rPr>
          <w:lang w:val="en-IN"/>
        </w:rPr>
      </w:pPr>
    </w:p>
    <w:p w:rsidR="00E35517" w:rsidRPr="00E35517" w:rsidRDefault="00E35517" w:rsidP="00E35517">
      <w:pPr>
        <w:ind w:left="360"/>
        <w:rPr>
          <w:lang w:val="en-IN"/>
        </w:rPr>
      </w:pPr>
      <w:r w:rsidRPr="00E35517">
        <w:rPr>
          <w:lang w:val="en-IN"/>
        </w:rPr>
        <w:lastRenderedPageBreak/>
        <w:t>Correlation coefficient                  0.8612</w:t>
      </w:r>
    </w:p>
    <w:p w:rsidR="00E35517" w:rsidRPr="00E35517" w:rsidRDefault="00E35517" w:rsidP="00E35517">
      <w:pPr>
        <w:ind w:left="360"/>
        <w:rPr>
          <w:lang w:val="en-IN"/>
        </w:rPr>
      </w:pPr>
      <w:r w:rsidRPr="00E35517">
        <w:rPr>
          <w:lang w:val="en-IN"/>
        </w:rPr>
        <w:t>Mean absolute error                      3.3689</w:t>
      </w:r>
    </w:p>
    <w:p w:rsidR="00E35517" w:rsidRPr="00E35517" w:rsidRDefault="00E35517" w:rsidP="00E35517">
      <w:pPr>
        <w:ind w:left="360"/>
        <w:rPr>
          <w:lang w:val="en-IN"/>
        </w:rPr>
      </w:pPr>
      <w:r w:rsidRPr="00E35517">
        <w:rPr>
          <w:lang w:val="en-IN"/>
        </w:rPr>
        <w:t>Root mean squared error                  4.5651</w:t>
      </w:r>
    </w:p>
    <w:p w:rsidR="00E35517" w:rsidRPr="00E35517" w:rsidRDefault="00E35517" w:rsidP="00E35517">
      <w:pPr>
        <w:ind w:left="360"/>
        <w:rPr>
          <w:lang w:val="en-IN"/>
        </w:rPr>
      </w:pPr>
      <w:r w:rsidRPr="00E35517">
        <w:rPr>
          <w:lang w:val="en-IN"/>
        </w:rPr>
        <w:t>Relative absolute error                 51.6839 %</w:t>
      </w:r>
    </w:p>
    <w:p w:rsidR="00E35517" w:rsidRPr="00E35517" w:rsidRDefault="00E35517" w:rsidP="00E35517">
      <w:pPr>
        <w:ind w:left="360"/>
        <w:rPr>
          <w:lang w:val="en-IN"/>
        </w:rPr>
      </w:pPr>
      <w:r w:rsidRPr="00E35517">
        <w:rPr>
          <w:lang w:val="en-IN"/>
        </w:rPr>
        <w:t>Root relative squared error             50.8522 %</w:t>
      </w:r>
    </w:p>
    <w:p w:rsidR="00E35517" w:rsidRDefault="00E35517" w:rsidP="00E35517">
      <w:pPr>
        <w:ind w:left="360"/>
        <w:rPr>
          <w:lang w:val="en-IN"/>
        </w:rPr>
      </w:pPr>
      <w:r w:rsidRPr="00E35517">
        <w:rPr>
          <w:lang w:val="en-IN"/>
        </w:rPr>
        <w:t xml:space="preserve">Total Number of Instances              202     </w:t>
      </w:r>
    </w:p>
    <w:p w:rsidR="00E35517" w:rsidRDefault="00E35517" w:rsidP="00E35517">
      <w:pPr>
        <w:ind w:left="360"/>
        <w:rPr>
          <w:lang w:val="en-IN"/>
        </w:rPr>
      </w:pPr>
    </w:p>
    <w:p w:rsidR="00E35517" w:rsidRDefault="00E35517" w:rsidP="00E35517">
      <w:pPr>
        <w:pStyle w:val="ListParagraph"/>
        <w:numPr>
          <w:ilvl w:val="1"/>
          <w:numId w:val="1"/>
        </w:numPr>
        <w:rPr>
          <w:lang w:val="en-IN"/>
        </w:rPr>
      </w:pPr>
      <w:r w:rsidRPr="00E35517">
        <w:rPr>
          <w:lang w:val="en-IN"/>
        </w:rPr>
        <w:t>0.0001</w:t>
      </w:r>
      <w:r>
        <w:rPr>
          <w:lang w:val="en-IN"/>
        </w:rPr>
        <w:br/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>Linear Regression Model</w:t>
      </w:r>
    </w:p>
    <w:p w:rsidR="00E35517" w:rsidRPr="00E35517" w:rsidRDefault="00E35517" w:rsidP="00E35517">
      <w:pPr>
        <w:pStyle w:val="ListParagraph"/>
        <w:rPr>
          <w:lang w:val="en-IN"/>
        </w:rPr>
      </w:pPr>
    </w:p>
    <w:p w:rsidR="00E35517" w:rsidRPr="00E35517" w:rsidRDefault="00E35517" w:rsidP="00E35517">
      <w:pPr>
        <w:pStyle w:val="ListParagraph"/>
        <w:rPr>
          <w:lang w:val="en-IN"/>
        </w:rPr>
      </w:pPr>
      <w:proofErr w:type="gramStart"/>
      <w:r w:rsidRPr="00E35517">
        <w:rPr>
          <w:lang w:val="en-IN"/>
        </w:rPr>
        <w:t>class</w:t>
      </w:r>
      <w:proofErr w:type="gramEnd"/>
      <w:r w:rsidRPr="00E35517">
        <w:rPr>
          <w:lang w:val="en-IN"/>
        </w:rPr>
        <w:t xml:space="preserve"> =</w:t>
      </w:r>
    </w:p>
    <w:p w:rsidR="00E35517" w:rsidRPr="00E35517" w:rsidRDefault="00E35517" w:rsidP="00E35517">
      <w:pPr>
        <w:pStyle w:val="ListParagraph"/>
        <w:rPr>
          <w:lang w:val="en-IN"/>
        </w:rPr>
      </w:pP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 xml:space="preserve">     -0.1084 * att_1 +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 xml:space="preserve">      0.0458 * att_2 +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 xml:space="preserve">      2.7187 * att_4 +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 xml:space="preserve">    -</w:t>
      </w:r>
      <w:proofErr w:type="gramStart"/>
      <w:r w:rsidRPr="00E35517">
        <w:rPr>
          <w:lang w:val="en-IN"/>
        </w:rPr>
        <w:t>17.376  *</w:t>
      </w:r>
      <w:proofErr w:type="gramEnd"/>
      <w:r w:rsidRPr="00E35517">
        <w:rPr>
          <w:lang w:val="en-IN"/>
        </w:rPr>
        <w:t xml:space="preserve"> att_5 +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 xml:space="preserve">      3.8016 * att_6 +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 xml:space="preserve">     -1.4927 * att_8 +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 xml:space="preserve">      0.2996 * att_9 +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 xml:space="preserve">     -0.0118 * att_10 +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 xml:space="preserve">     -0.9465 * att_11 +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 xml:space="preserve">      0.0093 * att_12 +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 xml:space="preserve">     -0.5226 * att_13 +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 xml:space="preserve">     36.3411</w:t>
      </w:r>
    </w:p>
    <w:p w:rsidR="00E35517" w:rsidRPr="00E35517" w:rsidRDefault="00E35517" w:rsidP="00E35517">
      <w:pPr>
        <w:pStyle w:val="ListParagraph"/>
        <w:rPr>
          <w:lang w:val="en-IN"/>
        </w:rPr>
      </w:pP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>Time taken to build model: 0.03 seconds</w:t>
      </w:r>
    </w:p>
    <w:p w:rsidR="00E35517" w:rsidRPr="00E35517" w:rsidRDefault="00E35517" w:rsidP="00E35517">
      <w:pPr>
        <w:pStyle w:val="ListParagraph"/>
        <w:rPr>
          <w:lang w:val="en-IN"/>
        </w:rPr>
      </w:pP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>=== Evaluation on test split ===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>=== Summary ===</w:t>
      </w:r>
    </w:p>
    <w:p w:rsidR="00E35517" w:rsidRPr="00E35517" w:rsidRDefault="00E35517" w:rsidP="00E35517">
      <w:pPr>
        <w:pStyle w:val="ListParagraph"/>
        <w:rPr>
          <w:lang w:val="en-IN"/>
        </w:rPr>
      </w:pP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>Correlation coefficient                  0.8612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>Mean absolute error                      3.3689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>Root mean squared error                  4.5651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>Relative absolute error                 51.6839 %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>Root relative squared error             50.8522 %</w:t>
      </w:r>
    </w:p>
    <w:p w:rsid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 xml:space="preserve">Total Number of Instances              202     </w:t>
      </w:r>
    </w:p>
    <w:p w:rsidR="00E35517" w:rsidRDefault="00E35517" w:rsidP="00E35517">
      <w:pPr>
        <w:pStyle w:val="ListParagraph"/>
        <w:rPr>
          <w:lang w:val="en-IN"/>
        </w:rPr>
      </w:pPr>
    </w:p>
    <w:p w:rsidR="00E35517" w:rsidRDefault="00E35517" w:rsidP="00E35517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0.001</w:t>
      </w:r>
    </w:p>
    <w:p w:rsidR="00E35517" w:rsidRPr="00E35517" w:rsidRDefault="00E35517" w:rsidP="00E35517">
      <w:pPr>
        <w:pStyle w:val="ListParagraph"/>
        <w:rPr>
          <w:lang w:val="en-IN"/>
        </w:rPr>
      </w:pPr>
      <w:r>
        <w:rPr>
          <w:lang w:val="en-IN"/>
        </w:rPr>
        <w:br/>
      </w:r>
      <w:r w:rsidRPr="00E35517">
        <w:rPr>
          <w:lang w:val="en-IN"/>
        </w:rPr>
        <w:t>Linear Regression Model</w:t>
      </w:r>
    </w:p>
    <w:p w:rsidR="00E35517" w:rsidRPr="00E35517" w:rsidRDefault="00E35517" w:rsidP="00E35517">
      <w:pPr>
        <w:pStyle w:val="ListParagraph"/>
        <w:rPr>
          <w:lang w:val="en-IN"/>
        </w:rPr>
      </w:pPr>
    </w:p>
    <w:p w:rsidR="00E35517" w:rsidRPr="00E35517" w:rsidRDefault="00E35517" w:rsidP="00E35517">
      <w:pPr>
        <w:pStyle w:val="ListParagraph"/>
        <w:rPr>
          <w:lang w:val="en-IN"/>
        </w:rPr>
      </w:pPr>
      <w:proofErr w:type="gramStart"/>
      <w:r w:rsidRPr="00E35517">
        <w:rPr>
          <w:lang w:val="en-IN"/>
        </w:rPr>
        <w:t>class</w:t>
      </w:r>
      <w:proofErr w:type="gramEnd"/>
      <w:r w:rsidRPr="00E35517">
        <w:rPr>
          <w:lang w:val="en-IN"/>
        </w:rPr>
        <w:t xml:space="preserve"> =</w:t>
      </w:r>
    </w:p>
    <w:p w:rsidR="00E35517" w:rsidRPr="00E35517" w:rsidRDefault="00E35517" w:rsidP="00E35517">
      <w:pPr>
        <w:pStyle w:val="ListParagraph"/>
        <w:rPr>
          <w:lang w:val="en-IN"/>
        </w:rPr>
      </w:pP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 xml:space="preserve">     -0.1084 * att_1 +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 xml:space="preserve">      0.0458 * att_2 +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 xml:space="preserve">      2.7187 * att_4 +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 xml:space="preserve">    -17.3759 * att_5 +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lastRenderedPageBreak/>
        <w:t xml:space="preserve">      3.8016 * att_6 +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 xml:space="preserve">     -1.4927 * att_8 +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 xml:space="preserve">      0.2996 * att_9 +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 xml:space="preserve">     -0.0118 * att_10 +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 xml:space="preserve">     -0.9465 * att_11 +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 xml:space="preserve">      0.0093 * att_12 +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 xml:space="preserve">     -0.5226 * att_13 +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 xml:space="preserve">     36.3408</w:t>
      </w:r>
    </w:p>
    <w:p w:rsidR="00E35517" w:rsidRPr="00E35517" w:rsidRDefault="00E35517" w:rsidP="00E35517">
      <w:pPr>
        <w:pStyle w:val="ListParagraph"/>
        <w:rPr>
          <w:lang w:val="en-IN"/>
        </w:rPr>
      </w:pP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>Time taken to build model: 0.03 seconds</w:t>
      </w:r>
    </w:p>
    <w:p w:rsidR="00E35517" w:rsidRPr="00E35517" w:rsidRDefault="00E35517" w:rsidP="00E35517">
      <w:pPr>
        <w:pStyle w:val="ListParagraph"/>
        <w:rPr>
          <w:lang w:val="en-IN"/>
        </w:rPr>
      </w:pP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>=== Evaluation on test split ===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>=== Summary ===</w:t>
      </w:r>
    </w:p>
    <w:p w:rsidR="00E35517" w:rsidRPr="00E35517" w:rsidRDefault="00E35517" w:rsidP="00E35517">
      <w:pPr>
        <w:pStyle w:val="ListParagraph"/>
        <w:rPr>
          <w:lang w:val="en-IN"/>
        </w:rPr>
      </w:pP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>Correlation coefficient                  0.8612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>Mean absolute error                      3.3689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>Root mean squared error                  4.5651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>Relative absolute error                 51.6838 %</w:t>
      </w:r>
    </w:p>
    <w:p w:rsidR="00E35517" w:rsidRP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>Root relative squared error             50.8522 %</w:t>
      </w:r>
    </w:p>
    <w:p w:rsidR="00E35517" w:rsidRDefault="00E35517" w:rsidP="00E35517">
      <w:pPr>
        <w:pStyle w:val="ListParagraph"/>
        <w:rPr>
          <w:lang w:val="en-IN"/>
        </w:rPr>
      </w:pPr>
      <w:r w:rsidRPr="00E35517">
        <w:rPr>
          <w:lang w:val="en-IN"/>
        </w:rPr>
        <w:t>Total Number of Instances              202</w:t>
      </w:r>
      <w:r>
        <w:rPr>
          <w:lang w:val="en-IN"/>
        </w:rPr>
        <w:br/>
      </w:r>
    </w:p>
    <w:p w:rsidR="00B36D99" w:rsidRDefault="00B36D99" w:rsidP="00E35517">
      <w:pPr>
        <w:pStyle w:val="ListParagraph"/>
        <w:rPr>
          <w:lang w:val="en-IN"/>
        </w:rPr>
      </w:pPr>
    </w:p>
    <w:p w:rsidR="00E35517" w:rsidRDefault="00E35517" w:rsidP="00E35517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0.01</w:t>
      </w:r>
      <w:r w:rsidR="00B36D99">
        <w:rPr>
          <w:lang w:val="en-IN"/>
        </w:rPr>
        <w:br/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Linear Regression Model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proofErr w:type="gramStart"/>
      <w:r w:rsidRPr="00B36D99">
        <w:rPr>
          <w:lang w:val="en-IN"/>
        </w:rPr>
        <w:t>class</w:t>
      </w:r>
      <w:proofErr w:type="gramEnd"/>
      <w:r w:rsidRPr="00B36D99">
        <w:rPr>
          <w:lang w:val="en-IN"/>
        </w:rPr>
        <w:t xml:space="preserve"> =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-0.1084 * att_1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0.0458 * att_2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2.7188 * att_4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-17.3743 * att_5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3.8017 * att_6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-1.4925 * att_8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0.2995 * att_9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-0.0118 * att_10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-0.9465 * att_11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0.0093 * att_12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-0.5225 * att_13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36.3376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Time taken to build model: 0.02 seconds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=== Evaluation on test split ===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=== Summary ===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Correlation coefficient                  0.8612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Mean absolute error                      3.3689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lastRenderedPageBreak/>
        <w:t xml:space="preserve">Root mean squared error                  4.565 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Relative absolute error                 51.6831 %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Root relative squared error             50.8517 %</w:t>
      </w:r>
    </w:p>
    <w:p w:rsid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Total Number of Instances              202     </w:t>
      </w:r>
    </w:p>
    <w:p w:rsidR="00B36D99" w:rsidRPr="00E35517" w:rsidRDefault="00B36D99" w:rsidP="00B36D99">
      <w:pPr>
        <w:pStyle w:val="ListParagraph"/>
        <w:rPr>
          <w:lang w:val="en-IN"/>
        </w:rPr>
      </w:pPr>
    </w:p>
    <w:p w:rsidR="00B36D99" w:rsidRDefault="00E35517" w:rsidP="00E35517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0.1</w:t>
      </w:r>
    </w:p>
    <w:p w:rsid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Linear Regression Model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proofErr w:type="gramStart"/>
      <w:r w:rsidRPr="00B36D99">
        <w:rPr>
          <w:lang w:val="en-IN"/>
        </w:rPr>
        <w:t>class</w:t>
      </w:r>
      <w:proofErr w:type="gramEnd"/>
      <w:r w:rsidRPr="00B36D99">
        <w:rPr>
          <w:lang w:val="en-IN"/>
        </w:rPr>
        <w:t xml:space="preserve"> =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-0.1083 * att_1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0.0458 * att_2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2.7195 * att_4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-17.3593 * att_5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3.8029 * att_6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-1.4911 * att_8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0.2989 * att_9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-0.0117 * att_10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-0.9463 * att_11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0.0093 * att_12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-0.5224 * att_13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36.3057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Time taken to build model: 0.09 seconds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=== Evaluation on test split ===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=== Summary ===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Correlation coefficient                  0.8612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Mean absolute error                      3.3684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Root mean squared error                  4.5646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Relative absolute error                 51.6755 %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Root relative squared error             50.8468 %</w:t>
      </w:r>
    </w:p>
    <w:p w:rsidR="00E35517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Total Number of Instances              202     </w:t>
      </w:r>
      <w:r w:rsidR="00E35517">
        <w:rPr>
          <w:lang w:val="en-IN"/>
        </w:rPr>
        <w:br/>
      </w:r>
    </w:p>
    <w:p w:rsidR="00B36D99" w:rsidRDefault="00E35517" w:rsidP="00E35517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1</w:t>
      </w:r>
    </w:p>
    <w:p w:rsid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Linear Regression Model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proofErr w:type="gramStart"/>
      <w:r w:rsidRPr="00B36D99">
        <w:rPr>
          <w:lang w:val="en-IN"/>
        </w:rPr>
        <w:t>class</w:t>
      </w:r>
      <w:proofErr w:type="gramEnd"/>
      <w:r w:rsidRPr="00B36D99">
        <w:rPr>
          <w:lang w:val="en-IN"/>
        </w:rPr>
        <w:t xml:space="preserve"> =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-0.1074 * att_1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0.0453 * att_2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2.7262 * att_4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-17.2099 * att_5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3.8142 * att_6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-1.4767 * att_8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lastRenderedPageBreak/>
        <w:t xml:space="preserve">      0.2928 * att_9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-0.0115 * att_10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-0.9439 * att_11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0.0093 * att_12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-0.5212 * att_13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35.9922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Time taken to build model: 0.02 seconds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=== Evaluation on test split ===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=== Summary ===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Correlation coefficient                  0.8615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Mean absolute error                      3.3635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Root mean squared error                  4.5605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Relative absolute error                 51.6015 %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Root relative squared error             50.8017 %</w:t>
      </w:r>
    </w:p>
    <w:p w:rsidR="00E35517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Total Number of Instances              202     </w:t>
      </w:r>
      <w:r w:rsidR="00E35517">
        <w:rPr>
          <w:lang w:val="en-IN"/>
        </w:rPr>
        <w:br/>
      </w:r>
    </w:p>
    <w:p w:rsidR="00B36D99" w:rsidRDefault="00E35517" w:rsidP="00E35517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10</w:t>
      </w:r>
    </w:p>
    <w:p w:rsid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Linear Regression Model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proofErr w:type="gramStart"/>
      <w:r w:rsidRPr="00B36D99">
        <w:rPr>
          <w:lang w:val="en-IN"/>
        </w:rPr>
        <w:t>class</w:t>
      </w:r>
      <w:proofErr w:type="gramEnd"/>
      <w:r w:rsidRPr="00B36D99">
        <w:rPr>
          <w:lang w:val="en-IN"/>
        </w:rPr>
        <w:t xml:space="preserve"> =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-0.0998 * att_1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0.0413 * att_2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2.7775 * att_4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-15.8401 * att_5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3.9043 * att_6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-1.3486 * att_8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0.2428 * att_9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-0.0094 * att_10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-0.9214 * att_11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0.0093 * att_12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-0.5098 * att_13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33.2887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Time taken to build model: 0.03 seconds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=== Evaluation on test split ===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=== Summary ===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Correlation coefficient                  0.8634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Mean absolute error                      3.3299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Root mean squared error                  4.5403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Relative absolute error                 51.0848 %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Root relative squared error             </w:t>
      </w:r>
      <w:proofErr w:type="gramStart"/>
      <w:r w:rsidRPr="00B36D99">
        <w:rPr>
          <w:lang w:val="en-IN"/>
        </w:rPr>
        <w:t>50.576  %</w:t>
      </w:r>
      <w:proofErr w:type="gramEnd"/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lastRenderedPageBreak/>
        <w:t xml:space="preserve">Total Number of Instances              202     </w:t>
      </w:r>
    </w:p>
    <w:p w:rsidR="00E35517" w:rsidRDefault="00E35517" w:rsidP="00B36D99">
      <w:pPr>
        <w:pStyle w:val="ListParagraph"/>
        <w:rPr>
          <w:lang w:val="en-IN"/>
        </w:rPr>
      </w:pPr>
      <w:r>
        <w:rPr>
          <w:lang w:val="en-IN"/>
        </w:rPr>
        <w:br/>
      </w:r>
    </w:p>
    <w:p w:rsidR="00B36D99" w:rsidRDefault="00E35517" w:rsidP="00E35517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100</w:t>
      </w:r>
    </w:p>
    <w:p w:rsid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Linear Regression Model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proofErr w:type="gramStart"/>
      <w:r w:rsidRPr="00B36D99">
        <w:rPr>
          <w:lang w:val="en-IN"/>
        </w:rPr>
        <w:t>class</w:t>
      </w:r>
      <w:proofErr w:type="gramEnd"/>
      <w:r w:rsidRPr="00B36D99">
        <w:rPr>
          <w:lang w:val="en-IN"/>
        </w:rPr>
        <w:t xml:space="preserve"> =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</w:t>
      </w:r>
      <w:proofErr w:type="gramStart"/>
      <w:r w:rsidRPr="00B36D99">
        <w:rPr>
          <w:lang w:val="en-IN"/>
        </w:rPr>
        <w:t>0.075  *</w:t>
      </w:r>
      <w:proofErr w:type="gramEnd"/>
      <w:r w:rsidRPr="00B36D99">
        <w:rPr>
          <w:lang w:val="en-IN"/>
        </w:rPr>
        <w:t xml:space="preserve"> att_1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0.0272 * att_2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2.8313 * att_4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-9.2248 * att_5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3.9836 * att_6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-0.7395 * att_8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0.0822 * att_9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-0.0043 * att_10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-0.7827 * att_11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0.0086 * att_12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-0.4259 * att_13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22.9394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Time taken to build model: 0.04 seconds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=== Evaluation on test split ===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=== Summary ===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Correlation coefficient                  0.86  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Mean absolute error                      3.4177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Root mean squared error                  4.746 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Relative absolute error                 52.4325 %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Root relative squared error             52.8679 %</w:t>
      </w:r>
    </w:p>
    <w:p w:rsidR="00E35517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Total Number of Instances              202  </w:t>
      </w:r>
      <w:r>
        <w:rPr>
          <w:lang w:val="en-IN"/>
        </w:rPr>
        <w:t xml:space="preserve">   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Default="00E35517" w:rsidP="00E35517">
      <w:pPr>
        <w:pStyle w:val="ListParagraph"/>
        <w:numPr>
          <w:ilvl w:val="1"/>
          <w:numId w:val="1"/>
        </w:numPr>
        <w:rPr>
          <w:lang w:val="en-IN"/>
        </w:rPr>
      </w:pPr>
      <w:r w:rsidRPr="00E35517">
        <w:rPr>
          <w:lang w:val="en-IN"/>
        </w:rPr>
        <w:t>1000</w:t>
      </w:r>
    </w:p>
    <w:p w:rsid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Linear Regression Model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proofErr w:type="gramStart"/>
      <w:r w:rsidRPr="00B36D99">
        <w:rPr>
          <w:lang w:val="en-IN"/>
        </w:rPr>
        <w:t>class</w:t>
      </w:r>
      <w:proofErr w:type="gramEnd"/>
      <w:r w:rsidRPr="00B36D99">
        <w:rPr>
          <w:lang w:val="en-IN"/>
        </w:rPr>
        <w:t xml:space="preserve"> =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-0.0546 * att_1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</w:t>
      </w:r>
      <w:proofErr w:type="gramStart"/>
      <w:r w:rsidRPr="00B36D99">
        <w:rPr>
          <w:lang w:val="en-IN"/>
        </w:rPr>
        <w:t>0.016  *</w:t>
      </w:r>
      <w:proofErr w:type="gramEnd"/>
      <w:r w:rsidRPr="00B36D99">
        <w:rPr>
          <w:lang w:val="en-IN"/>
        </w:rPr>
        <w:t xml:space="preserve"> att_2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</w:t>
      </w:r>
      <w:proofErr w:type="gramStart"/>
      <w:r w:rsidRPr="00B36D99">
        <w:rPr>
          <w:lang w:val="en-IN"/>
        </w:rPr>
        <w:t>0.071  *</w:t>
      </w:r>
      <w:proofErr w:type="gramEnd"/>
      <w:r w:rsidRPr="00B36D99">
        <w:rPr>
          <w:lang w:val="en-IN"/>
        </w:rPr>
        <w:t xml:space="preserve"> att_3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1.7399 * att_4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-3.5029 * att_5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2.1139 * att_6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-0.0103 * att_7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</w:t>
      </w:r>
      <w:proofErr w:type="gramStart"/>
      <w:r w:rsidRPr="00B36D99">
        <w:rPr>
          <w:lang w:val="en-IN"/>
        </w:rPr>
        <w:t>0.087  *</w:t>
      </w:r>
      <w:proofErr w:type="gramEnd"/>
      <w:r w:rsidRPr="00B36D99">
        <w:rPr>
          <w:lang w:val="en-IN"/>
        </w:rPr>
        <w:t xml:space="preserve"> att_8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lastRenderedPageBreak/>
        <w:t xml:space="preserve">     -0.0028 * att_10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-0.4174 * att_11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 0.0051 * att_12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-0.1924 * att_13 +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     22.4032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Time taken to build model: 0.02 seconds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=== Evaluation on test split ===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=== Summary ===</w:t>
      </w:r>
    </w:p>
    <w:p w:rsidR="00B36D99" w:rsidRPr="00B36D99" w:rsidRDefault="00B36D99" w:rsidP="00B36D99">
      <w:pPr>
        <w:pStyle w:val="ListParagraph"/>
        <w:rPr>
          <w:lang w:val="en-IN"/>
        </w:rPr>
      </w:pP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Correlation coefficient                  0.8086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Mean absolute error                      4.5596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Root mean squared error                  6.389 </w:t>
      </w:r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Relative absolute error                 </w:t>
      </w:r>
      <w:proofErr w:type="gramStart"/>
      <w:r w:rsidRPr="00B36D99">
        <w:rPr>
          <w:lang w:val="en-IN"/>
        </w:rPr>
        <w:t>69.951  %</w:t>
      </w:r>
      <w:proofErr w:type="gramEnd"/>
    </w:p>
    <w:p w:rsidR="00B36D99" w:rsidRP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>Root relative squared error             71.1692 %</w:t>
      </w:r>
    </w:p>
    <w:p w:rsidR="00B36D99" w:rsidRDefault="00B36D99" w:rsidP="00B36D99">
      <w:pPr>
        <w:pStyle w:val="ListParagraph"/>
        <w:rPr>
          <w:lang w:val="en-IN"/>
        </w:rPr>
      </w:pPr>
      <w:r w:rsidRPr="00B36D99">
        <w:rPr>
          <w:lang w:val="en-IN"/>
        </w:rPr>
        <w:t xml:space="preserve">Total Number of Instances              202     </w:t>
      </w:r>
    </w:p>
    <w:p w:rsidR="00B36D99" w:rsidRDefault="00B36D99" w:rsidP="00B36D99">
      <w:pPr>
        <w:pStyle w:val="ListParagraph"/>
        <w:rPr>
          <w:lang w:val="en-IN"/>
        </w:rPr>
      </w:pPr>
    </w:p>
    <w:p w:rsidR="007A645B" w:rsidRDefault="00FD4023" w:rsidP="007A645B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Done </w:t>
      </w:r>
    </w:p>
    <w:p w:rsidR="007A645B" w:rsidRPr="007A645B" w:rsidRDefault="007A645B" w:rsidP="007A645B">
      <w:pPr>
        <w:rPr>
          <w:lang w:val="en-IN"/>
        </w:rPr>
      </w:pPr>
    </w:p>
    <w:p w:rsidR="00B36D99" w:rsidRPr="007A645B" w:rsidRDefault="004D6B76" w:rsidP="007A645B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br/>
      </w:r>
      <w:r>
        <w:rPr>
          <w:lang w:val="en-IN"/>
        </w:rPr>
        <w:br/>
      </w: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G_20150823_22391232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G_20150823_22391892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45B" w:rsidRPr="007A645B">
        <w:rPr>
          <w:lang w:val="en-IN"/>
        </w:rPr>
        <w:br/>
      </w:r>
      <w:bookmarkStart w:id="0" w:name="_GoBack"/>
      <w:bookmarkEnd w:id="0"/>
    </w:p>
    <w:p w:rsidR="00D91E61" w:rsidRDefault="00FD4023" w:rsidP="00B36D99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br/>
      </w:r>
      <w:r>
        <w:rPr>
          <w:noProof/>
        </w:rPr>
        <w:drawing>
          <wp:inline distT="0" distB="0" distL="0" distR="0">
            <wp:extent cx="4329113" cy="7696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50823_08210053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116" cy="769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B76">
        <w:rPr>
          <w:lang w:val="en-IN"/>
        </w:rPr>
        <w:br/>
      </w:r>
      <w:r w:rsidR="004D6B76">
        <w:rPr>
          <w:lang w:val="en-IN"/>
        </w:rPr>
        <w:lastRenderedPageBreak/>
        <w:br/>
      </w:r>
    </w:p>
    <w:p w:rsidR="00D91E61" w:rsidRDefault="004D6B76" w:rsidP="00B36D99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lastRenderedPageBreak/>
        <w:t xml:space="preserve"> ..</w:t>
      </w:r>
      <w:r>
        <w:rPr>
          <w:noProof/>
        </w:rPr>
        <w:drawing>
          <wp:inline distT="0" distB="0" distL="0" distR="0">
            <wp:extent cx="4629150" cy="8229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G_20150823_22400003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E61" w:rsidRPr="00D91E61" w:rsidRDefault="00D91E61" w:rsidP="00D91E61">
      <w:pPr>
        <w:rPr>
          <w:lang w:val="en-IN"/>
        </w:rPr>
      </w:pPr>
    </w:p>
    <w:p w:rsidR="00D91E61" w:rsidRDefault="00D91E61" w:rsidP="00D91E61">
      <w:pPr>
        <w:pStyle w:val="ListParagraph"/>
        <w:numPr>
          <w:ilvl w:val="0"/>
          <w:numId w:val="1"/>
        </w:numPr>
        <w:rPr>
          <w:lang w:val="en-IN"/>
        </w:rPr>
      </w:pPr>
    </w:p>
    <w:p w:rsidR="00D91E61" w:rsidRPr="00D91E61" w:rsidRDefault="00D91E61" w:rsidP="00D91E61">
      <w:pPr>
        <w:pStyle w:val="ListParagraph"/>
        <w:rPr>
          <w:lang w:val="en-IN"/>
        </w:rPr>
      </w:pPr>
      <w:r w:rsidRPr="00D91E61">
        <w:rPr>
          <w:lang w:val="en-IN"/>
        </w:rPr>
        <w:t>Instances:    63</w:t>
      </w:r>
    </w:p>
    <w:p w:rsidR="00D91E61" w:rsidRPr="00D91E61" w:rsidRDefault="00D91E61" w:rsidP="00D91E61">
      <w:pPr>
        <w:pStyle w:val="ListParagraph"/>
        <w:rPr>
          <w:lang w:val="en-IN"/>
        </w:rPr>
      </w:pPr>
      <w:r w:rsidRPr="00D91E61">
        <w:rPr>
          <w:lang w:val="en-IN"/>
        </w:rPr>
        <w:t>Attributes:   10</w:t>
      </w:r>
    </w:p>
    <w:p w:rsidR="00D91E61" w:rsidRPr="00D91E61" w:rsidRDefault="00D91E61" w:rsidP="00D91E61">
      <w:pPr>
        <w:pStyle w:val="ListParagraph"/>
        <w:rPr>
          <w:lang w:val="en-IN"/>
        </w:rPr>
      </w:pPr>
      <w:r w:rsidRPr="00D91E61">
        <w:rPr>
          <w:lang w:val="en-IN"/>
        </w:rPr>
        <w:t xml:space="preserve">              </w:t>
      </w:r>
      <w:proofErr w:type="gramStart"/>
      <w:r w:rsidRPr="00D91E61">
        <w:rPr>
          <w:lang w:val="en-IN"/>
        </w:rPr>
        <w:t>x^</w:t>
      </w:r>
      <w:proofErr w:type="gramEnd"/>
      <w:r w:rsidRPr="00D91E61">
        <w:rPr>
          <w:lang w:val="en-IN"/>
        </w:rPr>
        <w:t>1</w:t>
      </w:r>
    </w:p>
    <w:p w:rsidR="00D91E61" w:rsidRPr="00D91E61" w:rsidRDefault="00D91E61" w:rsidP="00D91E61">
      <w:pPr>
        <w:pStyle w:val="ListParagraph"/>
        <w:rPr>
          <w:lang w:val="en-IN"/>
        </w:rPr>
      </w:pPr>
      <w:r w:rsidRPr="00D91E61">
        <w:rPr>
          <w:lang w:val="en-IN"/>
        </w:rPr>
        <w:t xml:space="preserve">              </w:t>
      </w:r>
      <w:proofErr w:type="gramStart"/>
      <w:r w:rsidRPr="00D91E61">
        <w:rPr>
          <w:lang w:val="en-IN"/>
        </w:rPr>
        <w:t>x^</w:t>
      </w:r>
      <w:proofErr w:type="gramEnd"/>
      <w:r w:rsidRPr="00D91E61">
        <w:rPr>
          <w:lang w:val="en-IN"/>
        </w:rPr>
        <w:t>2</w:t>
      </w:r>
    </w:p>
    <w:p w:rsidR="00D91E61" w:rsidRPr="00D91E61" w:rsidRDefault="00D91E61" w:rsidP="00D91E61">
      <w:pPr>
        <w:pStyle w:val="ListParagraph"/>
        <w:rPr>
          <w:lang w:val="en-IN"/>
        </w:rPr>
      </w:pPr>
      <w:r w:rsidRPr="00D91E61">
        <w:rPr>
          <w:lang w:val="en-IN"/>
        </w:rPr>
        <w:t xml:space="preserve">              </w:t>
      </w:r>
      <w:proofErr w:type="gramStart"/>
      <w:r w:rsidRPr="00D91E61">
        <w:rPr>
          <w:lang w:val="en-IN"/>
        </w:rPr>
        <w:t>x^</w:t>
      </w:r>
      <w:proofErr w:type="gramEnd"/>
      <w:r w:rsidRPr="00D91E61">
        <w:rPr>
          <w:lang w:val="en-IN"/>
        </w:rPr>
        <w:t>3</w:t>
      </w:r>
    </w:p>
    <w:p w:rsidR="00D91E61" w:rsidRPr="00D91E61" w:rsidRDefault="00D91E61" w:rsidP="00D91E61">
      <w:pPr>
        <w:pStyle w:val="ListParagraph"/>
        <w:rPr>
          <w:lang w:val="en-IN"/>
        </w:rPr>
      </w:pPr>
      <w:r w:rsidRPr="00D91E61">
        <w:rPr>
          <w:lang w:val="en-IN"/>
        </w:rPr>
        <w:t xml:space="preserve">              </w:t>
      </w:r>
      <w:proofErr w:type="gramStart"/>
      <w:r w:rsidRPr="00D91E61">
        <w:rPr>
          <w:lang w:val="en-IN"/>
        </w:rPr>
        <w:t>x^</w:t>
      </w:r>
      <w:proofErr w:type="gramEnd"/>
      <w:r w:rsidRPr="00D91E61">
        <w:rPr>
          <w:lang w:val="en-IN"/>
        </w:rPr>
        <w:t>4</w:t>
      </w:r>
    </w:p>
    <w:p w:rsidR="00D91E61" w:rsidRPr="00D91E61" w:rsidRDefault="00D91E61" w:rsidP="00D91E61">
      <w:pPr>
        <w:pStyle w:val="ListParagraph"/>
        <w:rPr>
          <w:lang w:val="en-IN"/>
        </w:rPr>
      </w:pPr>
      <w:r w:rsidRPr="00D91E61">
        <w:rPr>
          <w:lang w:val="en-IN"/>
        </w:rPr>
        <w:t xml:space="preserve">              </w:t>
      </w:r>
      <w:proofErr w:type="gramStart"/>
      <w:r w:rsidRPr="00D91E61">
        <w:rPr>
          <w:lang w:val="en-IN"/>
        </w:rPr>
        <w:t>x^</w:t>
      </w:r>
      <w:proofErr w:type="gramEnd"/>
      <w:r w:rsidRPr="00D91E61">
        <w:rPr>
          <w:lang w:val="en-IN"/>
        </w:rPr>
        <w:t>5</w:t>
      </w:r>
    </w:p>
    <w:p w:rsidR="00D91E61" w:rsidRPr="00D91E61" w:rsidRDefault="00D91E61" w:rsidP="00D91E61">
      <w:pPr>
        <w:pStyle w:val="ListParagraph"/>
        <w:rPr>
          <w:lang w:val="en-IN"/>
        </w:rPr>
      </w:pPr>
      <w:r w:rsidRPr="00D91E61">
        <w:rPr>
          <w:lang w:val="en-IN"/>
        </w:rPr>
        <w:t xml:space="preserve">              </w:t>
      </w:r>
      <w:proofErr w:type="gramStart"/>
      <w:r w:rsidRPr="00D91E61">
        <w:rPr>
          <w:lang w:val="en-IN"/>
        </w:rPr>
        <w:t>x^</w:t>
      </w:r>
      <w:proofErr w:type="gramEnd"/>
      <w:r w:rsidRPr="00D91E61">
        <w:rPr>
          <w:lang w:val="en-IN"/>
        </w:rPr>
        <w:t>6</w:t>
      </w:r>
    </w:p>
    <w:p w:rsidR="00D91E61" w:rsidRPr="00D91E61" w:rsidRDefault="00D91E61" w:rsidP="00D91E61">
      <w:pPr>
        <w:pStyle w:val="ListParagraph"/>
        <w:rPr>
          <w:lang w:val="en-IN"/>
        </w:rPr>
      </w:pPr>
      <w:r w:rsidRPr="00D91E61">
        <w:rPr>
          <w:lang w:val="en-IN"/>
        </w:rPr>
        <w:t xml:space="preserve">              </w:t>
      </w:r>
      <w:proofErr w:type="gramStart"/>
      <w:r w:rsidRPr="00D91E61">
        <w:rPr>
          <w:lang w:val="en-IN"/>
        </w:rPr>
        <w:t>x^</w:t>
      </w:r>
      <w:proofErr w:type="gramEnd"/>
      <w:r w:rsidRPr="00D91E61">
        <w:rPr>
          <w:lang w:val="en-IN"/>
        </w:rPr>
        <w:t>7</w:t>
      </w:r>
    </w:p>
    <w:p w:rsidR="00D91E61" w:rsidRPr="00D91E61" w:rsidRDefault="00D91E61" w:rsidP="00D91E61">
      <w:pPr>
        <w:pStyle w:val="ListParagraph"/>
        <w:rPr>
          <w:lang w:val="en-IN"/>
        </w:rPr>
      </w:pPr>
      <w:r w:rsidRPr="00D91E61">
        <w:rPr>
          <w:lang w:val="en-IN"/>
        </w:rPr>
        <w:t xml:space="preserve">              </w:t>
      </w:r>
      <w:proofErr w:type="gramStart"/>
      <w:r w:rsidRPr="00D91E61">
        <w:rPr>
          <w:lang w:val="en-IN"/>
        </w:rPr>
        <w:t>x^</w:t>
      </w:r>
      <w:proofErr w:type="gramEnd"/>
      <w:r w:rsidRPr="00D91E61">
        <w:rPr>
          <w:lang w:val="en-IN"/>
        </w:rPr>
        <w:t>8</w:t>
      </w:r>
    </w:p>
    <w:p w:rsidR="00D91E61" w:rsidRPr="00D91E61" w:rsidRDefault="00D91E61" w:rsidP="00D91E61">
      <w:pPr>
        <w:pStyle w:val="ListParagraph"/>
        <w:rPr>
          <w:lang w:val="en-IN"/>
        </w:rPr>
      </w:pPr>
      <w:r w:rsidRPr="00D91E61">
        <w:rPr>
          <w:lang w:val="en-IN"/>
        </w:rPr>
        <w:t xml:space="preserve">              </w:t>
      </w:r>
      <w:proofErr w:type="gramStart"/>
      <w:r w:rsidRPr="00D91E61">
        <w:rPr>
          <w:lang w:val="en-IN"/>
        </w:rPr>
        <w:t>x^</w:t>
      </w:r>
      <w:proofErr w:type="gramEnd"/>
      <w:r w:rsidRPr="00D91E61">
        <w:rPr>
          <w:lang w:val="en-IN"/>
        </w:rPr>
        <w:t>9</w:t>
      </w:r>
    </w:p>
    <w:p w:rsidR="00D91E61" w:rsidRPr="00D91E61" w:rsidRDefault="00D91E61" w:rsidP="00D91E61">
      <w:pPr>
        <w:pStyle w:val="ListParagraph"/>
        <w:rPr>
          <w:lang w:val="en-IN"/>
        </w:rPr>
      </w:pPr>
      <w:r w:rsidRPr="00D91E61">
        <w:rPr>
          <w:lang w:val="en-IN"/>
        </w:rPr>
        <w:t xml:space="preserve">              </w:t>
      </w:r>
      <w:proofErr w:type="gramStart"/>
      <w:r w:rsidRPr="00D91E61">
        <w:rPr>
          <w:lang w:val="en-IN"/>
        </w:rPr>
        <w:t>class</w:t>
      </w:r>
      <w:proofErr w:type="gramEnd"/>
    </w:p>
    <w:p w:rsidR="00D91E61" w:rsidRDefault="00D91E61" w:rsidP="00D91E61">
      <w:pPr>
        <w:pStyle w:val="ListParagraph"/>
        <w:rPr>
          <w:lang w:val="en-IN"/>
        </w:rPr>
      </w:pPr>
      <w:r w:rsidRPr="00D91E61">
        <w:rPr>
          <w:lang w:val="en-IN"/>
        </w:rPr>
        <w:t xml:space="preserve">Test </w:t>
      </w:r>
      <w:proofErr w:type="spellStart"/>
      <w:r w:rsidRPr="00D91E61">
        <w:rPr>
          <w:lang w:val="en-IN"/>
        </w:rPr>
        <w:t>mode</w:t>
      </w:r>
      <w:proofErr w:type="gramStart"/>
      <w:r w:rsidRPr="00D91E61">
        <w:rPr>
          <w:lang w:val="en-IN"/>
        </w:rPr>
        <w:t>:evaluate</w:t>
      </w:r>
      <w:proofErr w:type="spellEnd"/>
      <w:proofErr w:type="gramEnd"/>
      <w:r w:rsidRPr="00D91E61">
        <w:rPr>
          <w:lang w:val="en-IN"/>
        </w:rPr>
        <w:t xml:space="preserve"> on training data</w:t>
      </w:r>
    </w:p>
    <w:p w:rsidR="00D91E61" w:rsidRPr="00D91E61" w:rsidRDefault="00D91E61" w:rsidP="00D91E61">
      <w:pPr>
        <w:pStyle w:val="ListParagraph"/>
        <w:rPr>
          <w:lang w:val="en-IN"/>
        </w:rPr>
      </w:pPr>
    </w:p>
    <w:p w:rsidR="00B36D99" w:rsidRDefault="00D91E61" w:rsidP="00D91E61">
      <w:pPr>
        <w:pStyle w:val="ListParagraph"/>
        <w:ind w:left="360"/>
        <w:rPr>
          <w:lang w:val="en-IN"/>
        </w:rPr>
      </w:pPr>
      <w:r>
        <w:rPr>
          <w:lang w:val="en-IN"/>
        </w:rPr>
        <w:t xml:space="preserve">For a = </w:t>
      </w:r>
      <w:r>
        <w:rPr>
          <w:lang w:val="en-IN"/>
        </w:rPr>
        <w:br/>
      </w:r>
    </w:p>
    <w:p w:rsidR="00D91E61" w:rsidRPr="00D91E61" w:rsidRDefault="00D91E61" w:rsidP="00D91E61">
      <w:pPr>
        <w:pStyle w:val="ListParagraph"/>
        <w:rPr>
          <w:lang w:val="en-IN"/>
        </w:rPr>
      </w:pPr>
    </w:p>
    <w:p w:rsidR="00D91E61" w:rsidRDefault="00D91E61" w:rsidP="00D91E61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0.1</w:t>
      </w:r>
      <w:r>
        <w:rPr>
          <w:lang w:val="en-IN"/>
        </w:rPr>
        <w:br/>
      </w:r>
      <w:r>
        <w:rPr>
          <w:lang w:val="en-IN"/>
        </w:rPr>
        <w:br/>
      </w:r>
      <w:r w:rsidRPr="00D91E61">
        <w:rPr>
          <w:rFonts w:ascii="Cambria Math" w:hAnsi="Cambria Math" w:cs="Cambria Math"/>
          <w:lang w:val="en-IN"/>
        </w:rPr>
        <w:t>𝜆</w:t>
      </w:r>
      <w:r>
        <w:rPr>
          <w:rFonts w:ascii="Cambria Math" w:hAnsi="Cambria Math" w:cs="Cambria Math"/>
          <w:lang w:val="en-IN"/>
        </w:rPr>
        <w:t xml:space="preserve"> </w:t>
      </w:r>
      <w:r w:rsidRPr="00D91E61">
        <w:rPr>
          <w:lang w:val="en-IN"/>
        </w:rPr>
        <w:t>=</w:t>
      </w:r>
      <w:r>
        <w:rPr>
          <w:lang w:val="en-IN"/>
        </w:rPr>
        <w:t xml:space="preserve"> </w:t>
      </w:r>
    </w:p>
    <w:p w:rsidR="008E3108" w:rsidRDefault="008E3108" w:rsidP="008E3108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0.001       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Linear Regression Model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proofErr w:type="gramStart"/>
      <w:r w:rsidRPr="008E3108">
        <w:rPr>
          <w:lang w:val="en-IN"/>
        </w:rPr>
        <w:t>class</w:t>
      </w:r>
      <w:proofErr w:type="gramEnd"/>
      <w:r w:rsidRPr="008E3108">
        <w:rPr>
          <w:lang w:val="en-IN"/>
        </w:rPr>
        <w:t xml:space="preserve"> =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      0.4953 * x^1 +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     -0.0001 * x^9 +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     -0.0207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Time taken to build model: 0.03 seconds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=== Evaluation on training set ===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=== Summary ===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Correlation coefficient                  0.9222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Mean absolute error                      0.236 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Root mean squared error                  0.2809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Relative absolute error                 36.0293 %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Root relative squared error             38.6637 %</w:t>
      </w:r>
    </w:p>
    <w:p w:rsidR="00D91E61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Total Number of Instances               63     </w:t>
      </w:r>
      <w:r>
        <w:rPr>
          <w:lang w:val="en-IN"/>
        </w:rPr>
        <w:br/>
      </w: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0.01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Linear Regression Model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proofErr w:type="gramStart"/>
      <w:r w:rsidRPr="008E3108">
        <w:rPr>
          <w:lang w:val="en-IN"/>
        </w:rPr>
        <w:t>class</w:t>
      </w:r>
      <w:proofErr w:type="gramEnd"/>
      <w:r w:rsidRPr="008E3108">
        <w:rPr>
          <w:lang w:val="en-IN"/>
        </w:rPr>
        <w:t xml:space="preserve"> =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lastRenderedPageBreak/>
        <w:t xml:space="preserve">      0.4951 * x^1 +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     -0.0001 * x^9 +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     -0.0207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Time taken to build model: 0.01 seconds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=== Evaluation on training set ===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=== Summary ===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Correlation coefficient                  0.9222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Mean absolute error                      0.236 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Root mean squared error                  0.2809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Relative absolute error                 36.0281 %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Root relative squared error             38.6637 %</w:t>
      </w:r>
    </w:p>
    <w:p w:rsid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Total Number of Instances               63     </w:t>
      </w:r>
      <w:r>
        <w:rPr>
          <w:lang w:val="en-IN"/>
        </w:rPr>
        <w:br/>
      </w:r>
    </w:p>
    <w:p w:rsidR="008E3108" w:rsidRDefault="008E3108" w:rsidP="008E3108">
      <w:pPr>
        <w:pStyle w:val="ListParagraph"/>
        <w:ind w:left="1080"/>
        <w:rPr>
          <w:lang w:val="en-IN"/>
        </w:rPr>
      </w:pPr>
    </w:p>
    <w:p w:rsidR="008E3108" w:rsidRDefault="008E3108" w:rsidP="008E3108">
      <w:pPr>
        <w:pStyle w:val="ListParagraph"/>
        <w:ind w:left="1080"/>
        <w:rPr>
          <w:lang w:val="en-IN"/>
        </w:rPr>
      </w:pPr>
    </w:p>
    <w:p w:rsidR="008E3108" w:rsidRDefault="008E3108" w:rsidP="008E3108">
      <w:pPr>
        <w:pStyle w:val="ListParagraph"/>
        <w:ind w:left="1080"/>
        <w:rPr>
          <w:lang w:val="en-IN"/>
        </w:rPr>
      </w:pPr>
    </w:p>
    <w:p w:rsidR="008E3108" w:rsidRDefault="008E3108" w:rsidP="008E3108">
      <w:pPr>
        <w:pStyle w:val="ListParagraph"/>
        <w:ind w:left="1080"/>
        <w:rPr>
          <w:lang w:val="en-IN"/>
        </w:rPr>
      </w:pPr>
    </w:p>
    <w:p w:rsidR="008E3108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0.1</w:t>
      </w:r>
      <w:r w:rsidR="008E3108">
        <w:rPr>
          <w:lang w:val="en-IN"/>
        </w:rPr>
        <w:t xml:space="preserve">   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Linear Regression Model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proofErr w:type="gramStart"/>
      <w:r w:rsidRPr="008E3108">
        <w:rPr>
          <w:lang w:val="en-IN"/>
        </w:rPr>
        <w:t>class</w:t>
      </w:r>
      <w:proofErr w:type="gramEnd"/>
      <w:r w:rsidRPr="008E3108">
        <w:rPr>
          <w:lang w:val="en-IN"/>
        </w:rPr>
        <w:t xml:space="preserve"> =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      0.0896 * x^3 +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     -0.0001 * x^9 +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     -0.0226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Time taken to build model: 0.01 seconds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=== Evaluation on training set ===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=== Summary ===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Correlation coefficient                  0.7091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Mean absolute error                      0.441 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Root mean squared error                  0.5123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Relative absolute error                 </w:t>
      </w:r>
      <w:proofErr w:type="gramStart"/>
      <w:r w:rsidRPr="008E3108">
        <w:rPr>
          <w:lang w:val="en-IN"/>
        </w:rPr>
        <w:t>67.316  %</w:t>
      </w:r>
      <w:proofErr w:type="gramEnd"/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Root relative squared error             70.5198 %</w:t>
      </w:r>
    </w:p>
    <w:p w:rsidR="00D91E61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Total Number of Instances               63</w:t>
      </w:r>
      <w:r>
        <w:rPr>
          <w:lang w:val="en-IN"/>
        </w:rPr>
        <w:br/>
      </w: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1</w:t>
      </w:r>
    </w:p>
    <w:p w:rsid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Linear Regression Model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proofErr w:type="gramStart"/>
      <w:r w:rsidRPr="008E3108">
        <w:rPr>
          <w:lang w:val="en-IN"/>
        </w:rPr>
        <w:t>class</w:t>
      </w:r>
      <w:proofErr w:type="gramEnd"/>
      <w:r w:rsidRPr="008E3108">
        <w:rPr>
          <w:lang w:val="en-IN"/>
        </w:rPr>
        <w:t xml:space="preserve"> =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      0.0011 * x^7 +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lastRenderedPageBreak/>
        <w:t xml:space="preserve">     -0.0001 * x^9 +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     -0.0107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Time taken to build model: 0.01 seconds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=== Evaluation on training set ===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=== Summary ===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Correlation coefficient                  0.4225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Mean absolute error                      0.5827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Root mean squared error                  0.6703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Relative absolute error                 88.9447 %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Root relative squared error             92.2722 %</w:t>
      </w:r>
    </w:p>
    <w:p w:rsid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Total Number of Instances               63</w:t>
      </w:r>
    </w:p>
    <w:p w:rsidR="008E3108" w:rsidRDefault="008E3108" w:rsidP="008E3108">
      <w:pPr>
        <w:pStyle w:val="ListParagraph"/>
        <w:ind w:left="1080"/>
        <w:rPr>
          <w:lang w:val="en-IN"/>
        </w:rPr>
      </w:pP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10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Linear Regression Model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proofErr w:type="gramStart"/>
      <w:r w:rsidRPr="008E3108">
        <w:rPr>
          <w:lang w:val="en-IN"/>
        </w:rPr>
        <w:t>class</w:t>
      </w:r>
      <w:proofErr w:type="gramEnd"/>
      <w:r w:rsidRPr="008E3108">
        <w:rPr>
          <w:lang w:val="en-IN"/>
        </w:rPr>
        <w:t xml:space="preserve"> =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      0.3873 * x^1 +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     -</w:t>
      </w:r>
      <w:proofErr w:type="gramStart"/>
      <w:r w:rsidRPr="008E3108">
        <w:rPr>
          <w:lang w:val="en-IN"/>
        </w:rPr>
        <w:t>0.001  *</w:t>
      </w:r>
      <w:proofErr w:type="gramEnd"/>
      <w:r w:rsidRPr="008E3108">
        <w:rPr>
          <w:lang w:val="en-IN"/>
        </w:rPr>
        <w:t xml:space="preserve"> x^5 +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     -0.0002 * x^7 +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      0      * x^9 +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     -0.0147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Time taken to build model: 0.01 seconds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=== Evaluation on training set ===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=== Summary ===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Correlation coefficient                  0.9315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Mean absolute error                      0.2571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Root mean squared error                  0.3142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Relative absolute error                 39.2476 %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Root relative squared error             43.2522 %</w:t>
      </w:r>
    </w:p>
    <w:p w:rsid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Total Number of Instances               63   </w:t>
      </w:r>
    </w:p>
    <w:p w:rsidR="008E3108" w:rsidRDefault="008E3108" w:rsidP="008E3108">
      <w:pPr>
        <w:pStyle w:val="ListParagraph"/>
        <w:ind w:left="1080"/>
        <w:rPr>
          <w:lang w:val="en-IN"/>
        </w:rPr>
      </w:pPr>
    </w:p>
    <w:p w:rsidR="008E3108" w:rsidRDefault="00D91E61" w:rsidP="008E3108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100</w:t>
      </w:r>
    </w:p>
    <w:p w:rsid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Linear Regression Model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proofErr w:type="gramStart"/>
      <w:r w:rsidRPr="008E3108">
        <w:rPr>
          <w:lang w:val="en-IN"/>
        </w:rPr>
        <w:t>class</w:t>
      </w:r>
      <w:proofErr w:type="gramEnd"/>
      <w:r w:rsidRPr="008E3108">
        <w:rPr>
          <w:lang w:val="en-IN"/>
        </w:rPr>
        <w:t xml:space="preserve"> =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      0.1199 * x^1 +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     -0.0087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Time taken to build model: 0.01 seconds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=== Evaluation on training set ===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=== Summary ===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Correlation coefficient                  0.7842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Mean absolute error                      0.5022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Root mean squared error                  0.5717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Relative absolute error                 76.6562 %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Root relative squared error             78.7014 %</w:t>
      </w:r>
    </w:p>
    <w:p w:rsid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Total Number of Instances               63 </w:t>
      </w:r>
    </w:p>
    <w:p w:rsid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 </w:t>
      </w:r>
    </w:p>
    <w:p w:rsidR="008E3108" w:rsidRDefault="00D91E61" w:rsidP="008E3108">
      <w:pPr>
        <w:pStyle w:val="ListParagraph"/>
        <w:numPr>
          <w:ilvl w:val="2"/>
          <w:numId w:val="1"/>
        </w:numPr>
        <w:rPr>
          <w:lang w:val="en-IN"/>
        </w:rPr>
      </w:pPr>
      <w:r w:rsidRPr="008E3108">
        <w:rPr>
          <w:lang w:val="en-IN"/>
        </w:rPr>
        <w:t>1000</w:t>
      </w:r>
    </w:p>
    <w:p w:rsid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Linear Regression Model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proofErr w:type="gramStart"/>
      <w:r w:rsidRPr="008E3108">
        <w:rPr>
          <w:lang w:val="en-IN"/>
        </w:rPr>
        <w:t>class</w:t>
      </w:r>
      <w:proofErr w:type="gramEnd"/>
      <w:r w:rsidRPr="008E3108">
        <w:rPr>
          <w:lang w:val="en-IN"/>
        </w:rPr>
        <w:t xml:space="preserve"> =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      0.0183 * x^1 +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     -0.0129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Time taken to build model: 0.01 seconds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=== Evaluation on training set ===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=== Summary ===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Correlation coefficient                  0.7842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Mean absolute error                      0.6263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Root mean squared error                  0.7006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Relative absolute error                 95.6043 %</w:t>
      </w:r>
    </w:p>
    <w:p w:rsidR="008E3108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>Root relative squared error             96.4519 %</w:t>
      </w:r>
    </w:p>
    <w:p w:rsidR="00D91E61" w:rsidRPr="008E3108" w:rsidRDefault="008E3108" w:rsidP="008E3108">
      <w:pPr>
        <w:pStyle w:val="ListParagraph"/>
        <w:ind w:left="1080"/>
        <w:rPr>
          <w:lang w:val="en-IN"/>
        </w:rPr>
      </w:pPr>
      <w:r w:rsidRPr="008E3108">
        <w:rPr>
          <w:lang w:val="en-IN"/>
        </w:rPr>
        <w:t xml:space="preserve">Total Number of Instances               63  </w:t>
      </w:r>
      <w:r w:rsidR="00D91E61" w:rsidRPr="008E3108">
        <w:rPr>
          <w:lang w:val="en-IN"/>
        </w:rPr>
        <w:br/>
      </w:r>
    </w:p>
    <w:p w:rsidR="00D91E61" w:rsidRDefault="00D91E61" w:rsidP="00D91E61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0.5</w:t>
      </w:r>
      <w:r>
        <w:rPr>
          <w:lang w:val="en-IN"/>
        </w:rPr>
        <w:br/>
      </w:r>
      <w:r>
        <w:rPr>
          <w:lang w:val="en-IN"/>
        </w:rPr>
        <w:br/>
      </w:r>
      <w:r w:rsidRPr="00D91E61">
        <w:rPr>
          <w:rFonts w:ascii="Cambria Math" w:hAnsi="Cambria Math" w:cs="Cambria Math"/>
          <w:lang w:val="en-IN"/>
        </w:rPr>
        <w:t>𝜆</w:t>
      </w:r>
      <w:r>
        <w:rPr>
          <w:rFonts w:ascii="Cambria Math" w:hAnsi="Cambria Math" w:cs="Cambria Math"/>
          <w:lang w:val="en-IN"/>
        </w:rPr>
        <w:t xml:space="preserve"> </w:t>
      </w:r>
      <w:r w:rsidRPr="00D91E61">
        <w:rPr>
          <w:lang w:val="en-IN"/>
        </w:rPr>
        <w:t>=</w:t>
      </w:r>
      <w:r>
        <w:rPr>
          <w:lang w:val="en-IN"/>
        </w:rPr>
        <w:t xml:space="preserve"> </w:t>
      </w: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0.001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Linear Regression Model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proofErr w:type="gramStart"/>
      <w:r w:rsidRPr="003C073E">
        <w:rPr>
          <w:lang w:val="en-IN"/>
        </w:rPr>
        <w:t>class</w:t>
      </w:r>
      <w:proofErr w:type="gramEnd"/>
      <w:r w:rsidRPr="003C073E">
        <w:rPr>
          <w:lang w:val="en-IN"/>
        </w:rPr>
        <w:t xml:space="preserve"> 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 0.5151 * x^1 +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-0.0001 * x^9 +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-0.0995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Time taken to build model: 0.06 seconds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=== Evaluation on training set ===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=== Summary ===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Correlation coefficient                  0.8016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Mean absolute error                      0.4265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Root mean squared error                  0.5302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Relative absolute error                 55.5615 %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Root relative squared error             59.7835 %</w:t>
      </w:r>
    </w:p>
    <w:p w:rsid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Total Number of Instances               63   </w:t>
      </w:r>
    </w:p>
    <w:p w:rsidR="003C073E" w:rsidRDefault="003C073E" w:rsidP="003C073E">
      <w:pPr>
        <w:pStyle w:val="ListParagraph"/>
        <w:ind w:left="1080"/>
        <w:rPr>
          <w:lang w:val="en-IN"/>
        </w:rPr>
      </w:pP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0.01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Linear Regression Model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proofErr w:type="gramStart"/>
      <w:r w:rsidRPr="003C073E">
        <w:rPr>
          <w:lang w:val="en-IN"/>
        </w:rPr>
        <w:t>class</w:t>
      </w:r>
      <w:proofErr w:type="gramEnd"/>
      <w:r w:rsidRPr="003C073E">
        <w:rPr>
          <w:lang w:val="en-IN"/>
        </w:rPr>
        <w:t xml:space="preserve"> 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 0.5149 * x^1 +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-0.0001 * x^9 +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-0.0995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Time taken to build model: 0.01 seconds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=== Evaluation on training set ===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=== Summary ===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Correlation coefficient                  0.8016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Mean absolute error                      0.4265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Root mean squared error                  0.5302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Relative absolute error                 55.5624 %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Root relative squared error             59.7835 %</w:t>
      </w:r>
    </w:p>
    <w:p w:rsid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Total Number of Instances               63</w:t>
      </w:r>
    </w:p>
    <w:p w:rsidR="003C073E" w:rsidRDefault="003C073E" w:rsidP="003C073E">
      <w:pPr>
        <w:pStyle w:val="ListParagraph"/>
        <w:ind w:left="1080"/>
        <w:rPr>
          <w:lang w:val="en-IN"/>
        </w:rPr>
      </w:pP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0.1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Linear Regression Model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proofErr w:type="gramStart"/>
      <w:r w:rsidRPr="003C073E">
        <w:rPr>
          <w:lang w:val="en-IN"/>
        </w:rPr>
        <w:t>class</w:t>
      </w:r>
      <w:proofErr w:type="gramEnd"/>
      <w:r w:rsidRPr="003C073E">
        <w:rPr>
          <w:lang w:val="en-IN"/>
        </w:rPr>
        <w:t xml:space="preserve"> 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-0.0022 * x^6 +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 0.0002 * x^8 +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 0      * x^9 +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-0.0434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Time taken to build model: 0.01 seconds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=== Evaluation on training set ===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=== Summary ===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Correlation coefficient                  0.24  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Mean absolute error                      0.7399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Root mean squared error                  0.861 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Relative absolute error                 </w:t>
      </w:r>
      <w:proofErr w:type="gramStart"/>
      <w:r w:rsidRPr="003C073E">
        <w:rPr>
          <w:lang w:val="en-IN"/>
        </w:rPr>
        <w:t>96.399  %</w:t>
      </w:r>
      <w:proofErr w:type="gramEnd"/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lastRenderedPageBreak/>
        <w:t xml:space="preserve">Root relative squared error             </w:t>
      </w:r>
      <w:proofErr w:type="gramStart"/>
      <w:r w:rsidRPr="003C073E">
        <w:rPr>
          <w:lang w:val="en-IN"/>
        </w:rPr>
        <w:t>97.078  %</w:t>
      </w:r>
      <w:proofErr w:type="gramEnd"/>
    </w:p>
    <w:p w:rsid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Total Number of Instances               63</w:t>
      </w:r>
    </w:p>
    <w:p w:rsidR="003C073E" w:rsidRDefault="003C073E" w:rsidP="003C073E">
      <w:pPr>
        <w:pStyle w:val="ListParagraph"/>
        <w:ind w:left="1080"/>
        <w:rPr>
          <w:lang w:val="en-IN"/>
        </w:rPr>
      </w:pP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1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Linear Regression Model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proofErr w:type="gramStart"/>
      <w:r w:rsidRPr="003C073E">
        <w:rPr>
          <w:lang w:val="en-IN"/>
        </w:rPr>
        <w:t>class</w:t>
      </w:r>
      <w:proofErr w:type="gramEnd"/>
      <w:r w:rsidRPr="003C073E">
        <w:rPr>
          <w:lang w:val="en-IN"/>
        </w:rPr>
        <w:t xml:space="preserve"> 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 0.7385 * x^1 +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-0.0675 * x^3 +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-0.0928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Time taken to build model: 0.01 seconds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=== Evaluation on training set ===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=== Summary ===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Correlation coefficient                  0.8424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Mean absolute error                      0.3923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Root mean squared error                  0.4814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Relative absolute error                 </w:t>
      </w:r>
      <w:proofErr w:type="gramStart"/>
      <w:r w:rsidRPr="003C073E">
        <w:rPr>
          <w:lang w:val="en-IN"/>
        </w:rPr>
        <w:t>51.114  %</w:t>
      </w:r>
      <w:proofErr w:type="gramEnd"/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Root relative squared error             54.2743 %</w:t>
      </w:r>
    </w:p>
    <w:p w:rsid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Total Number of Instances               63  </w:t>
      </w:r>
    </w:p>
    <w:p w:rsidR="003C073E" w:rsidRDefault="003C073E" w:rsidP="003C073E">
      <w:pPr>
        <w:pStyle w:val="ListParagraph"/>
        <w:ind w:left="1080"/>
        <w:rPr>
          <w:lang w:val="en-IN"/>
        </w:rPr>
      </w:pP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10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Linear Regression Model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proofErr w:type="gramStart"/>
      <w:r w:rsidRPr="003C073E">
        <w:rPr>
          <w:lang w:val="en-IN"/>
        </w:rPr>
        <w:t>class</w:t>
      </w:r>
      <w:proofErr w:type="gramEnd"/>
      <w:r w:rsidRPr="003C073E">
        <w:rPr>
          <w:lang w:val="en-IN"/>
        </w:rPr>
        <w:t xml:space="preserve"> 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 0.3749 * x^1 +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 0      * x^9 +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-0.0932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Time taken to build model: 0.01 seconds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=== Evaluation on training set ===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=== Summary ===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Correlation coefficient                  0.7914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Mean absolute error                      0.4505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Root mean squared error                  0.5631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Relative absolute error                 58.6898 %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Root relative squared error             63.4884 %</w:t>
      </w:r>
    </w:p>
    <w:p w:rsid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Total Number of Instances               63</w:t>
      </w:r>
    </w:p>
    <w:p w:rsidR="003C073E" w:rsidRDefault="003C073E" w:rsidP="003C073E">
      <w:pPr>
        <w:pStyle w:val="ListParagraph"/>
        <w:ind w:left="1080"/>
        <w:rPr>
          <w:lang w:val="en-IN"/>
        </w:rPr>
      </w:pP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100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Linear Regression Model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proofErr w:type="gramStart"/>
      <w:r w:rsidRPr="003C073E">
        <w:rPr>
          <w:lang w:val="en-IN"/>
        </w:rPr>
        <w:lastRenderedPageBreak/>
        <w:t>class</w:t>
      </w:r>
      <w:proofErr w:type="gramEnd"/>
      <w:r w:rsidRPr="003C073E">
        <w:rPr>
          <w:lang w:val="en-IN"/>
        </w:rPr>
        <w:t xml:space="preserve"> 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 0.1333 * x^1 +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-0.0901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Time taken to build model: 0.01 seconds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=== Evaluation on training set ===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=== Summary ===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Correlation coefficient                  0.7141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Mean absolute error                      0.6022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Root mean squared error                  0.7337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Relative absolute error                 78.4577 %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Root relative squared error             82.7272 %</w:t>
      </w:r>
    </w:p>
    <w:p w:rsid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Total Number of Instances               63   </w:t>
      </w:r>
    </w:p>
    <w:p w:rsidR="003C073E" w:rsidRDefault="003C073E" w:rsidP="003C073E">
      <w:pPr>
        <w:pStyle w:val="ListParagraph"/>
        <w:ind w:left="1080"/>
        <w:rPr>
          <w:lang w:val="en-IN"/>
        </w:rPr>
      </w:pP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1000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Linear Regression Model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proofErr w:type="gramStart"/>
      <w:r w:rsidRPr="003C073E">
        <w:rPr>
          <w:lang w:val="en-IN"/>
        </w:rPr>
        <w:t>class</w:t>
      </w:r>
      <w:proofErr w:type="gramEnd"/>
      <w:r w:rsidRPr="003C073E">
        <w:rPr>
          <w:lang w:val="en-IN"/>
        </w:rPr>
        <w:t xml:space="preserve"> 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 0.0203 * x^1 +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-0.0948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Time taken to build model: 0.04 seconds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=== Evaluation on training set ===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=== Summary ===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Correlation coefficient                  0.7141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Mean absolute error                      0.7367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Root mean squared error                  0.8609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Relative absolute error                 95.9842 %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Root relative squared error             97.0669 %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Total Number of Instances               63     </w:t>
      </w:r>
    </w:p>
    <w:p w:rsidR="003C073E" w:rsidRDefault="003C073E" w:rsidP="003C073E">
      <w:pPr>
        <w:pStyle w:val="ListParagraph"/>
        <w:ind w:left="1080"/>
        <w:rPr>
          <w:lang w:val="en-IN"/>
        </w:rPr>
      </w:pPr>
    </w:p>
    <w:p w:rsidR="00D91E61" w:rsidRPr="00D91E61" w:rsidRDefault="00D91E61" w:rsidP="00D91E61">
      <w:pPr>
        <w:rPr>
          <w:lang w:val="en-IN"/>
        </w:rPr>
      </w:pPr>
    </w:p>
    <w:p w:rsidR="00D91E61" w:rsidRDefault="00D91E61" w:rsidP="00D91E61">
      <w:pPr>
        <w:pStyle w:val="ListParagraph"/>
        <w:rPr>
          <w:lang w:val="en-IN"/>
        </w:rPr>
      </w:pPr>
    </w:p>
    <w:p w:rsidR="00D91E61" w:rsidRDefault="00D91E61" w:rsidP="00D91E61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1</w:t>
      </w:r>
      <w:r>
        <w:rPr>
          <w:lang w:val="en-IN"/>
        </w:rPr>
        <w:br/>
      </w:r>
      <w:r>
        <w:rPr>
          <w:lang w:val="en-IN"/>
        </w:rPr>
        <w:br/>
      </w:r>
      <w:r w:rsidRPr="00D91E61">
        <w:rPr>
          <w:rFonts w:ascii="Cambria Math" w:hAnsi="Cambria Math" w:cs="Cambria Math"/>
          <w:lang w:val="en-IN"/>
        </w:rPr>
        <w:t>𝜆</w:t>
      </w:r>
      <w:r>
        <w:rPr>
          <w:rFonts w:ascii="Cambria Math" w:hAnsi="Cambria Math" w:cs="Cambria Math"/>
          <w:lang w:val="en-IN"/>
        </w:rPr>
        <w:t xml:space="preserve"> </w:t>
      </w:r>
      <w:r w:rsidRPr="00D91E61">
        <w:rPr>
          <w:lang w:val="en-IN"/>
        </w:rPr>
        <w:t>=</w:t>
      </w:r>
      <w:r>
        <w:rPr>
          <w:lang w:val="en-IN"/>
        </w:rPr>
        <w:t xml:space="preserve"> </w:t>
      </w: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0.001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Linear Regression Model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proofErr w:type="gramStart"/>
      <w:r w:rsidRPr="003C073E">
        <w:rPr>
          <w:lang w:val="en-IN"/>
        </w:rPr>
        <w:t>class</w:t>
      </w:r>
      <w:proofErr w:type="gramEnd"/>
      <w:r w:rsidRPr="003C073E">
        <w:rPr>
          <w:lang w:val="en-IN"/>
        </w:rPr>
        <w:t xml:space="preserve"> 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 </w:t>
      </w:r>
      <w:proofErr w:type="gramStart"/>
      <w:r w:rsidRPr="003C073E">
        <w:rPr>
          <w:lang w:val="en-IN"/>
        </w:rPr>
        <w:t>0.695  *</w:t>
      </w:r>
      <w:proofErr w:type="gramEnd"/>
      <w:r w:rsidRPr="003C073E">
        <w:rPr>
          <w:lang w:val="en-IN"/>
        </w:rPr>
        <w:t xml:space="preserve"> x^1 +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lastRenderedPageBreak/>
        <w:t xml:space="preserve">     -0.0099 * x^5 +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-0.1009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Time taken to build model: 0.01 seconds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=== Evaluation on training set ===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=== Summary ===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Correlation coefficient                  0.593 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Mean absolute error                      0.796 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Root mean squared error                  0.9924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Relative absolute error                 81.5531 %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Root relative squared error             </w:t>
      </w:r>
      <w:proofErr w:type="gramStart"/>
      <w:r w:rsidRPr="003C073E">
        <w:rPr>
          <w:lang w:val="en-IN"/>
        </w:rPr>
        <w:t>80.517  %</w:t>
      </w:r>
      <w:proofErr w:type="gramEnd"/>
    </w:p>
    <w:p w:rsid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Total Number of Instances               63  </w:t>
      </w:r>
    </w:p>
    <w:p w:rsidR="003C073E" w:rsidRDefault="003C073E" w:rsidP="003C073E">
      <w:pPr>
        <w:pStyle w:val="ListParagraph"/>
        <w:ind w:left="1080"/>
        <w:rPr>
          <w:lang w:val="en-IN"/>
        </w:rPr>
      </w:pP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0.01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Linear Regression Model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proofErr w:type="gramStart"/>
      <w:r w:rsidRPr="003C073E">
        <w:rPr>
          <w:lang w:val="en-IN"/>
        </w:rPr>
        <w:t>class</w:t>
      </w:r>
      <w:proofErr w:type="gramEnd"/>
      <w:r w:rsidRPr="003C073E">
        <w:rPr>
          <w:lang w:val="en-IN"/>
        </w:rPr>
        <w:t xml:space="preserve"> 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 0.6945 * x^1 +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-0.0099 * x^5 +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-0.1009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Time taken to build model: 0.02 seconds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=== Evaluation on training set ===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=== Summary ===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Correlation coefficient                  0.593 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Mean absolute error                      0.796 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Root mean squared error                  0.9924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Relative absolute error                 81.5492 %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Root relative squared error             </w:t>
      </w:r>
      <w:proofErr w:type="gramStart"/>
      <w:r w:rsidRPr="003C073E">
        <w:rPr>
          <w:lang w:val="en-IN"/>
        </w:rPr>
        <w:t>80.517  %</w:t>
      </w:r>
      <w:proofErr w:type="gramEnd"/>
    </w:p>
    <w:p w:rsid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Total Number of Instances               63</w:t>
      </w:r>
    </w:p>
    <w:p w:rsidR="003C073E" w:rsidRDefault="003C073E" w:rsidP="003C073E">
      <w:pPr>
        <w:pStyle w:val="ListParagraph"/>
        <w:ind w:left="1080"/>
        <w:rPr>
          <w:lang w:val="en-IN"/>
        </w:rPr>
      </w:pP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0.1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Linear Regression Model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proofErr w:type="gramStart"/>
      <w:r w:rsidRPr="003C073E">
        <w:rPr>
          <w:lang w:val="en-IN"/>
        </w:rPr>
        <w:t>class</w:t>
      </w:r>
      <w:proofErr w:type="gramEnd"/>
      <w:r w:rsidRPr="003C073E">
        <w:rPr>
          <w:lang w:val="en-IN"/>
        </w:rPr>
        <w:t xml:space="preserve"> 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 0.7037 * x^1 +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-0.0104 * x^5 +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 0.0051 * x^6 +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-0.0006 * x^8 +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 xml:space="preserve">     -0.1953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Time taken to build model: 0.01 seconds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=== Evaluation on training set ===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=== Summary ===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Correlation coefficient                  0.6118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Mean absolute error                      0.7922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Root mean squared error                  0.9751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Relative absolute error                 81.1621 %</w:t>
      </w:r>
    </w:p>
    <w:p w:rsidR="003C073E" w:rsidRP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Root relative squared error             79.1093 %</w:t>
      </w:r>
    </w:p>
    <w:p w:rsidR="003C073E" w:rsidRDefault="003C073E" w:rsidP="003C073E">
      <w:pPr>
        <w:pStyle w:val="ListParagraph"/>
        <w:ind w:left="1080"/>
        <w:rPr>
          <w:lang w:val="en-IN"/>
        </w:rPr>
      </w:pPr>
      <w:r w:rsidRPr="003C073E">
        <w:rPr>
          <w:lang w:val="en-IN"/>
        </w:rPr>
        <w:t>Total Number of Instances               63</w:t>
      </w:r>
    </w:p>
    <w:p w:rsidR="003C073E" w:rsidRDefault="003C073E" w:rsidP="003C073E">
      <w:pPr>
        <w:pStyle w:val="ListParagraph"/>
        <w:ind w:left="1080"/>
        <w:rPr>
          <w:lang w:val="en-IN"/>
        </w:rPr>
      </w:pP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1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Linear Regression Model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proofErr w:type="gramStart"/>
      <w:r w:rsidRPr="00A235F0">
        <w:rPr>
          <w:lang w:val="en-IN"/>
        </w:rPr>
        <w:t>class</w:t>
      </w:r>
      <w:proofErr w:type="gramEnd"/>
      <w:r w:rsidRPr="00A235F0">
        <w:rPr>
          <w:lang w:val="en-IN"/>
        </w:rPr>
        <w:t xml:space="preserve"> 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 0.8336 * x^1 +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-</w:t>
      </w:r>
      <w:proofErr w:type="gramStart"/>
      <w:r w:rsidRPr="00A235F0">
        <w:rPr>
          <w:lang w:val="en-IN"/>
        </w:rPr>
        <w:t>0.096  *</w:t>
      </w:r>
      <w:proofErr w:type="gramEnd"/>
      <w:r w:rsidRPr="00A235F0">
        <w:rPr>
          <w:lang w:val="en-IN"/>
        </w:rPr>
        <w:t xml:space="preserve"> x^3 +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-0.0941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Time taken to build model: 0.02 seconds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=== Evaluation on training set ===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=== Summary ===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Correlation coefficient                  0.6052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Mean absolute error                      0.7952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Root mean squared error                  0.9851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Relative absolute error                 81.4653 %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Root relative squared error             </w:t>
      </w:r>
      <w:proofErr w:type="gramStart"/>
      <w:r w:rsidRPr="00A235F0">
        <w:rPr>
          <w:lang w:val="en-IN"/>
        </w:rPr>
        <w:t>79.925  %</w:t>
      </w:r>
      <w:proofErr w:type="gramEnd"/>
    </w:p>
    <w:p w:rsid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Total Number of Instances               63</w:t>
      </w:r>
    </w:p>
    <w:p w:rsidR="00A235F0" w:rsidRDefault="00A235F0" w:rsidP="00A235F0">
      <w:pPr>
        <w:pStyle w:val="ListParagraph"/>
        <w:ind w:left="1080"/>
        <w:rPr>
          <w:lang w:val="en-IN"/>
        </w:rPr>
      </w:pP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10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Linear Regression Model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proofErr w:type="gramStart"/>
      <w:r w:rsidRPr="00A235F0">
        <w:rPr>
          <w:lang w:val="en-IN"/>
        </w:rPr>
        <w:t>class</w:t>
      </w:r>
      <w:proofErr w:type="gramEnd"/>
      <w:r w:rsidRPr="00A235F0">
        <w:rPr>
          <w:lang w:val="en-IN"/>
        </w:rPr>
        <w:t xml:space="preserve"> 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 0.3693 * x^1 +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-0.0001 * x^9 +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-0.0971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Time taken to build model: 0.01 seconds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=== Evaluation on training set ===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=== Summary ===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Correlation coefficient                  0.5636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Mean absolute error                      0.8103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lastRenderedPageBreak/>
        <w:t>Root mean squared error                  1.0381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Relative absolute error                 83.0203 %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Root relative squared error             84.2186 %</w:t>
      </w:r>
    </w:p>
    <w:p w:rsid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Total Number of Instances               63</w:t>
      </w:r>
    </w:p>
    <w:p w:rsidR="00A235F0" w:rsidRDefault="00A235F0" w:rsidP="00A235F0">
      <w:pPr>
        <w:pStyle w:val="ListParagraph"/>
        <w:ind w:left="1080"/>
        <w:rPr>
          <w:lang w:val="en-IN"/>
        </w:rPr>
      </w:pP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100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Linear Regression Model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proofErr w:type="gramStart"/>
      <w:r w:rsidRPr="00A235F0">
        <w:rPr>
          <w:lang w:val="en-IN"/>
        </w:rPr>
        <w:t>class</w:t>
      </w:r>
      <w:proofErr w:type="gramEnd"/>
      <w:r w:rsidRPr="00A235F0">
        <w:rPr>
          <w:lang w:val="en-IN"/>
        </w:rPr>
        <w:t xml:space="preserve"> 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 0.1054 * x^1 +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-0.0848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Time taken to build model: 0.01 seconds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=== Evaluation on training set ===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=== Summary ===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Correlation coefficient                  0.4061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Mean absolute error                      0.9156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Root mean squared error                  1.168 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Relative absolute error                 93.8028 %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Root relative squared error             94.7577 %</w:t>
      </w:r>
    </w:p>
    <w:p w:rsid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Total Number of Instances               63</w:t>
      </w:r>
    </w:p>
    <w:p w:rsidR="00A235F0" w:rsidRDefault="00A235F0" w:rsidP="00A235F0">
      <w:pPr>
        <w:pStyle w:val="ListParagraph"/>
        <w:ind w:left="1080"/>
        <w:rPr>
          <w:lang w:val="en-IN"/>
        </w:rPr>
      </w:pPr>
    </w:p>
    <w:p w:rsidR="00A235F0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1000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Linear Regression Model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proofErr w:type="gramStart"/>
      <w:r w:rsidRPr="00A235F0">
        <w:rPr>
          <w:lang w:val="en-IN"/>
        </w:rPr>
        <w:t>class</w:t>
      </w:r>
      <w:proofErr w:type="gramEnd"/>
      <w:r w:rsidRPr="00A235F0">
        <w:rPr>
          <w:lang w:val="en-IN"/>
        </w:rPr>
        <w:t xml:space="preserve"> 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+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-0.0892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Time taken to build model: 0.01 seconds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=== Evaluation on training set ===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=== Summary ===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Correlation coefficient                  0     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Mean absolute error                      0.9761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Root mean squared error                  1.2326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Relative absolute error                100      %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Root relative squared error            100      %</w:t>
      </w:r>
    </w:p>
    <w:p w:rsid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Total Number of Instances               63  </w:t>
      </w:r>
    </w:p>
    <w:p w:rsidR="00D91E61" w:rsidRPr="00D91E61" w:rsidRDefault="00D91E61" w:rsidP="00A235F0">
      <w:pPr>
        <w:pStyle w:val="ListParagraph"/>
        <w:ind w:left="1080"/>
        <w:rPr>
          <w:lang w:val="en-IN"/>
        </w:rPr>
      </w:pPr>
      <w:r w:rsidRPr="00D91E61">
        <w:rPr>
          <w:lang w:val="en-IN"/>
        </w:rPr>
        <w:br/>
      </w:r>
    </w:p>
    <w:p w:rsidR="00D91E61" w:rsidRDefault="00D91E61" w:rsidP="00D91E61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lastRenderedPageBreak/>
        <w:t>2</w:t>
      </w:r>
      <w:r>
        <w:rPr>
          <w:lang w:val="en-IN"/>
        </w:rPr>
        <w:br/>
      </w:r>
      <w:r>
        <w:rPr>
          <w:lang w:val="en-IN"/>
        </w:rPr>
        <w:br/>
      </w:r>
      <w:r w:rsidRPr="00D91E61">
        <w:rPr>
          <w:rFonts w:ascii="Cambria Math" w:hAnsi="Cambria Math" w:cs="Cambria Math"/>
          <w:lang w:val="en-IN"/>
        </w:rPr>
        <w:t>𝜆</w:t>
      </w:r>
      <w:r>
        <w:rPr>
          <w:rFonts w:ascii="Cambria Math" w:hAnsi="Cambria Math" w:cs="Cambria Math"/>
          <w:lang w:val="en-IN"/>
        </w:rPr>
        <w:t xml:space="preserve"> </w:t>
      </w:r>
      <w:r w:rsidRPr="00D91E61">
        <w:rPr>
          <w:lang w:val="en-IN"/>
        </w:rPr>
        <w:t>=</w:t>
      </w:r>
      <w:r>
        <w:rPr>
          <w:lang w:val="en-IN"/>
        </w:rPr>
        <w:t xml:space="preserve"> </w:t>
      </w: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0.001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Linear Regression Model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proofErr w:type="gramStart"/>
      <w:r w:rsidRPr="00A235F0">
        <w:rPr>
          <w:lang w:val="en-IN"/>
        </w:rPr>
        <w:t>class</w:t>
      </w:r>
      <w:proofErr w:type="gramEnd"/>
      <w:r w:rsidRPr="00A235F0">
        <w:rPr>
          <w:lang w:val="en-IN"/>
        </w:rPr>
        <w:t xml:space="preserve"> 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 0.9374 * x^1 +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-0.1023 * x^3 +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 0.0731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Time taken to build model: 0.03 seconds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=== Evaluation on training set ===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=== Summary ===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Correlation coefficient                  0.3342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Mean absolute error                      1.7087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Root mean squared error                  2.1675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Relative absolute error                 93.4849 %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Root relative squared error             94.2496 %</w:t>
      </w:r>
    </w:p>
    <w:p w:rsid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Total Number of Instances               63</w:t>
      </w:r>
    </w:p>
    <w:p w:rsidR="00A235F0" w:rsidRDefault="00A235F0" w:rsidP="00A235F0">
      <w:pPr>
        <w:pStyle w:val="ListParagraph"/>
        <w:ind w:left="1080"/>
        <w:rPr>
          <w:lang w:val="en-IN"/>
        </w:rPr>
      </w:pP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0.01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Linear Regression Model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proofErr w:type="gramStart"/>
      <w:r w:rsidRPr="00A235F0">
        <w:rPr>
          <w:lang w:val="en-IN"/>
        </w:rPr>
        <w:t>class</w:t>
      </w:r>
      <w:proofErr w:type="gramEnd"/>
      <w:r w:rsidRPr="00A235F0">
        <w:rPr>
          <w:lang w:val="en-IN"/>
        </w:rPr>
        <w:t xml:space="preserve"> 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 </w:t>
      </w:r>
      <w:proofErr w:type="gramStart"/>
      <w:r w:rsidRPr="00A235F0">
        <w:rPr>
          <w:lang w:val="en-IN"/>
        </w:rPr>
        <w:t>0.936  *</w:t>
      </w:r>
      <w:proofErr w:type="gramEnd"/>
      <w:r w:rsidRPr="00A235F0">
        <w:rPr>
          <w:lang w:val="en-IN"/>
        </w:rPr>
        <w:t xml:space="preserve"> x^1 +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-0.1021 * x^3 +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 0.0731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Time taken to build model: 0.01 seconds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=== Evaluation on training set ===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=== Summary ===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Correlation coefficient                  0.3342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Mean absolute error                      1.7086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Root mean squared error                  2.1675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Relative absolute error                 93.4841 %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Root relative squared error             94.2496 %</w:t>
      </w:r>
    </w:p>
    <w:p w:rsid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Total Number of Instances               63</w:t>
      </w:r>
    </w:p>
    <w:p w:rsidR="00A235F0" w:rsidRDefault="00A235F0" w:rsidP="00A235F0">
      <w:pPr>
        <w:pStyle w:val="ListParagraph"/>
        <w:ind w:left="1080"/>
        <w:rPr>
          <w:lang w:val="en-IN"/>
        </w:rPr>
      </w:pP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0.1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Linear Regression Model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proofErr w:type="gramStart"/>
      <w:r w:rsidRPr="00A235F0">
        <w:rPr>
          <w:lang w:val="en-IN"/>
        </w:rPr>
        <w:lastRenderedPageBreak/>
        <w:t>class</w:t>
      </w:r>
      <w:proofErr w:type="gramEnd"/>
      <w:r w:rsidRPr="00A235F0">
        <w:rPr>
          <w:lang w:val="en-IN"/>
        </w:rPr>
        <w:t xml:space="preserve"> 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 0.9222 * x^1 +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-0.1    * x^3 +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 0.0734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Time taken to build model: 0.01 seconds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=== Evaluation on training set ===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=== Summary ===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Correlation coefficient                  0.3342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Mean absolute error                      1.7088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Root mean squared error                  2.1675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Relative absolute error                 </w:t>
      </w:r>
      <w:proofErr w:type="gramStart"/>
      <w:r w:rsidRPr="00A235F0">
        <w:rPr>
          <w:lang w:val="en-IN"/>
        </w:rPr>
        <w:t>93.495  %</w:t>
      </w:r>
      <w:proofErr w:type="gramEnd"/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Root relative squared error             94.2509 %</w:t>
      </w:r>
    </w:p>
    <w:p w:rsid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Total Number of Instances               63</w:t>
      </w:r>
    </w:p>
    <w:p w:rsidR="00A235F0" w:rsidRDefault="00A235F0" w:rsidP="00A235F0">
      <w:pPr>
        <w:pStyle w:val="ListParagraph"/>
        <w:ind w:left="1080"/>
        <w:rPr>
          <w:lang w:val="en-IN"/>
        </w:rPr>
      </w:pP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1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Linear Regression Model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proofErr w:type="gramStart"/>
      <w:r w:rsidRPr="00A235F0">
        <w:rPr>
          <w:lang w:val="en-IN"/>
        </w:rPr>
        <w:t>class</w:t>
      </w:r>
      <w:proofErr w:type="gramEnd"/>
      <w:r w:rsidRPr="00A235F0">
        <w:rPr>
          <w:lang w:val="en-IN"/>
        </w:rPr>
        <w:t xml:space="preserve"> 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 0.8069 * x^1 +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-0.0825 * x^3 +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 0.0758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Time taken to build model: 0.02 seconds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=== Evaluation on training set ===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=== Summary ===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Correlation coefficient                  0.3331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Mean absolute error                      1.7112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Root mean squared error                  2.1696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Relative absolute error                 93.6228 %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Root relative squared error             94.3428 %</w:t>
      </w:r>
    </w:p>
    <w:p w:rsid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Total Number of Instances               63</w:t>
      </w:r>
    </w:p>
    <w:p w:rsidR="00A235F0" w:rsidRDefault="00A235F0" w:rsidP="00A235F0">
      <w:pPr>
        <w:pStyle w:val="ListParagraph"/>
        <w:ind w:left="1080"/>
        <w:rPr>
          <w:lang w:val="en-IN"/>
        </w:rPr>
      </w:pP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10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Linear Regression Model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proofErr w:type="gramStart"/>
      <w:r w:rsidRPr="00A235F0">
        <w:rPr>
          <w:lang w:val="en-IN"/>
        </w:rPr>
        <w:t>class</w:t>
      </w:r>
      <w:proofErr w:type="gramEnd"/>
      <w:r w:rsidRPr="00A235F0">
        <w:rPr>
          <w:lang w:val="en-IN"/>
        </w:rPr>
        <w:t xml:space="preserve"> 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 0.2828 * x^1 +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 0.0881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Time taken to build model: 0.01 seconds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=== Evaluation on training set ===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=== Summary ===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Correlation coefficient                  0.2596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Mean absolute error                      1.7492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Root mean squared error                  2.2224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Relative absolute error                 95.7019 %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Root relative squared error             96.6379 %</w:t>
      </w:r>
    </w:p>
    <w:p w:rsid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Total Number of Instances               63  </w:t>
      </w:r>
    </w:p>
    <w:p w:rsidR="00A235F0" w:rsidRDefault="00A235F0" w:rsidP="00A235F0">
      <w:pPr>
        <w:pStyle w:val="ListParagraph"/>
        <w:ind w:left="1080"/>
        <w:rPr>
          <w:lang w:val="en-IN"/>
        </w:rPr>
      </w:pP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100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Linear Regression Model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proofErr w:type="gramStart"/>
      <w:r w:rsidRPr="00A235F0">
        <w:rPr>
          <w:lang w:val="en-IN"/>
        </w:rPr>
        <w:t>class</w:t>
      </w:r>
      <w:proofErr w:type="gramEnd"/>
      <w:r w:rsidRPr="00A235F0">
        <w:rPr>
          <w:lang w:val="en-IN"/>
        </w:rPr>
        <w:t xml:space="preserve"> 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 0.1257 * x^1 +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 0.0815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Time taken to build model: 0.01 seconds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=== Evaluation on training set ===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=== Summary ===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Correlation coefficient                  0.2596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Mean absolute error                      1.7793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Root mean squared error                  2.2513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Relative absolute error                 97.3491 %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Root relative squared error             97.8915 %</w:t>
      </w:r>
    </w:p>
    <w:p w:rsid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Total Number of Instances               63</w:t>
      </w:r>
    </w:p>
    <w:p w:rsidR="00A235F0" w:rsidRDefault="00A235F0" w:rsidP="00A235F0">
      <w:pPr>
        <w:pStyle w:val="ListParagraph"/>
        <w:ind w:left="1080"/>
        <w:rPr>
          <w:lang w:val="en-IN"/>
        </w:rPr>
      </w:pP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1000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Linear Regression Model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proofErr w:type="gramStart"/>
      <w:r w:rsidRPr="00A235F0">
        <w:rPr>
          <w:lang w:val="en-IN"/>
        </w:rPr>
        <w:t>class</w:t>
      </w:r>
      <w:proofErr w:type="gramEnd"/>
      <w:r w:rsidRPr="00A235F0">
        <w:rPr>
          <w:lang w:val="en-IN"/>
        </w:rPr>
        <w:t xml:space="preserve"> 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+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 0.0763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Time taken to build model: 0.01 seconds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=== Evaluation on training set ===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=== Summary ===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Correlation coefficient                  0     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Mean absolute error                      1.8277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Root mean squared error                  2.2997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Relative absolute error                100      %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lastRenderedPageBreak/>
        <w:t>Root relative squared error            100      %</w:t>
      </w:r>
    </w:p>
    <w:p w:rsid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Total Number of Instances               63     </w:t>
      </w:r>
    </w:p>
    <w:p w:rsidR="00A235F0" w:rsidRPr="00D91E61" w:rsidRDefault="00A235F0" w:rsidP="00A235F0">
      <w:pPr>
        <w:pStyle w:val="ListParagraph"/>
        <w:ind w:left="1080"/>
        <w:rPr>
          <w:lang w:val="en-IN"/>
        </w:rPr>
      </w:pPr>
    </w:p>
    <w:p w:rsidR="00D91E61" w:rsidRDefault="00D91E61" w:rsidP="00D91E61">
      <w:pPr>
        <w:pStyle w:val="ListParagraph"/>
        <w:rPr>
          <w:lang w:val="en-IN"/>
        </w:rPr>
      </w:pPr>
    </w:p>
    <w:p w:rsidR="00D91E61" w:rsidRDefault="00D91E61" w:rsidP="00D91E61">
      <w:pPr>
        <w:pStyle w:val="ListParagraph"/>
        <w:numPr>
          <w:ilvl w:val="1"/>
          <w:numId w:val="1"/>
        </w:numPr>
        <w:rPr>
          <w:lang w:val="en-IN"/>
        </w:rPr>
      </w:pPr>
      <w:r w:rsidRPr="00D91E61">
        <w:rPr>
          <w:lang w:val="en-IN"/>
        </w:rPr>
        <w:t>10</w:t>
      </w:r>
      <w:r>
        <w:rPr>
          <w:lang w:val="en-IN"/>
        </w:rPr>
        <w:br/>
      </w:r>
      <w:r>
        <w:rPr>
          <w:lang w:val="en-IN"/>
        </w:rPr>
        <w:br/>
      </w:r>
      <w:r w:rsidRPr="00D91E61">
        <w:rPr>
          <w:rFonts w:ascii="Cambria Math" w:hAnsi="Cambria Math" w:cs="Cambria Math"/>
          <w:lang w:val="en-IN"/>
        </w:rPr>
        <w:t>𝜆</w:t>
      </w:r>
      <w:r>
        <w:rPr>
          <w:rFonts w:ascii="Cambria Math" w:hAnsi="Cambria Math" w:cs="Cambria Math"/>
          <w:lang w:val="en-IN"/>
        </w:rPr>
        <w:t xml:space="preserve"> </w:t>
      </w:r>
      <w:r w:rsidRPr="00D91E61">
        <w:rPr>
          <w:lang w:val="en-IN"/>
        </w:rPr>
        <w:t>=</w:t>
      </w:r>
      <w:r>
        <w:rPr>
          <w:lang w:val="en-IN"/>
        </w:rPr>
        <w:t xml:space="preserve"> </w:t>
      </w: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0.001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proofErr w:type="gramStart"/>
      <w:r w:rsidRPr="00A235F0">
        <w:rPr>
          <w:lang w:val="en-IN"/>
        </w:rPr>
        <w:t>class</w:t>
      </w:r>
      <w:proofErr w:type="gramEnd"/>
      <w:r w:rsidRPr="00A235F0">
        <w:rPr>
          <w:lang w:val="en-IN"/>
        </w:rPr>
        <w:t xml:space="preserve"> 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-4.6864 * x^2 +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 0.4606 * x^4 +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 xml:space="preserve">      5.7743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Time taken to build model: 0.02 seconds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=== Evaluation on training set ===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=== Summary ===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Correlation coefficient                  0.3906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Mean absolute error                      8.0141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Root mean squared error                  9.7644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Relative absolute error                 92.2647 %</w:t>
      </w:r>
    </w:p>
    <w:p w:rsidR="00A235F0" w:rsidRP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Root relative squared error             92.0566 %</w:t>
      </w:r>
    </w:p>
    <w:p w:rsidR="00A235F0" w:rsidRDefault="00A235F0" w:rsidP="00A235F0">
      <w:pPr>
        <w:pStyle w:val="ListParagraph"/>
        <w:ind w:left="1080"/>
        <w:rPr>
          <w:lang w:val="en-IN"/>
        </w:rPr>
      </w:pPr>
      <w:r w:rsidRPr="00A235F0">
        <w:rPr>
          <w:lang w:val="en-IN"/>
        </w:rPr>
        <w:t>Total Number of Instances               63</w:t>
      </w:r>
    </w:p>
    <w:p w:rsidR="00A235F0" w:rsidRDefault="00A235F0" w:rsidP="00A235F0">
      <w:pPr>
        <w:pStyle w:val="ListParagraph"/>
        <w:ind w:left="1080"/>
        <w:rPr>
          <w:lang w:val="en-IN"/>
        </w:rPr>
      </w:pP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0.01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Linear Regression Model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proofErr w:type="gramStart"/>
      <w:r w:rsidRPr="00392B6C">
        <w:rPr>
          <w:lang w:val="en-IN"/>
        </w:rPr>
        <w:t>class</w:t>
      </w:r>
      <w:proofErr w:type="gramEnd"/>
      <w:r w:rsidRPr="00392B6C">
        <w:rPr>
          <w:lang w:val="en-IN"/>
        </w:rPr>
        <w:t xml:space="preserve"> =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 xml:space="preserve">     -4.6712 * x^2 +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 xml:space="preserve">      0.4589 * x^4 +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 xml:space="preserve">      5.7577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Time taken to build model: 0.08 seconds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=== Evaluation on training set ===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=== Summary ===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Correlation coefficient                  0.3906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Mean absolute error                      8.0138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Root mean squared error                  9.7644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Relative absolute error                 92.2619 %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Root relative squared error             92.0567 %</w:t>
      </w:r>
    </w:p>
    <w:p w:rsid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Total Number of Instances               63</w:t>
      </w:r>
    </w:p>
    <w:p w:rsidR="00392B6C" w:rsidRDefault="00392B6C" w:rsidP="00392B6C">
      <w:pPr>
        <w:pStyle w:val="ListParagraph"/>
        <w:ind w:left="1080"/>
        <w:rPr>
          <w:lang w:val="en-IN"/>
        </w:rPr>
      </w:pP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0.1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lastRenderedPageBreak/>
        <w:t>Linear Regression Model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proofErr w:type="gramStart"/>
      <w:r w:rsidRPr="00392B6C">
        <w:rPr>
          <w:lang w:val="en-IN"/>
        </w:rPr>
        <w:t>class</w:t>
      </w:r>
      <w:proofErr w:type="gramEnd"/>
      <w:r w:rsidRPr="00392B6C">
        <w:rPr>
          <w:lang w:val="en-IN"/>
        </w:rPr>
        <w:t xml:space="preserve"> =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 xml:space="preserve">     -4.5249 * x^2 +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 xml:space="preserve">      0.4425 * x^4 +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 xml:space="preserve">      5.5971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Time taken to build model: 0.01 seconds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=== Evaluation on training set ===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=== Summary ===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Correlation coefficient                  0.3905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Mean absolute error                      8.0115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Root mean squared error                  9.7654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 xml:space="preserve">Relative absolute error                 </w:t>
      </w:r>
      <w:proofErr w:type="gramStart"/>
      <w:r w:rsidRPr="00392B6C">
        <w:rPr>
          <w:lang w:val="en-IN"/>
        </w:rPr>
        <w:t>92.235  %</w:t>
      </w:r>
      <w:proofErr w:type="gramEnd"/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 xml:space="preserve">Root relative squared error             </w:t>
      </w:r>
      <w:proofErr w:type="gramStart"/>
      <w:r w:rsidRPr="00392B6C">
        <w:rPr>
          <w:lang w:val="en-IN"/>
        </w:rPr>
        <w:t>92.066  %</w:t>
      </w:r>
      <w:proofErr w:type="gramEnd"/>
    </w:p>
    <w:p w:rsid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Total Number of Instances               63</w:t>
      </w:r>
    </w:p>
    <w:p w:rsidR="00392B6C" w:rsidRDefault="00392B6C" w:rsidP="00392B6C">
      <w:pPr>
        <w:pStyle w:val="ListParagraph"/>
        <w:ind w:left="1080"/>
        <w:rPr>
          <w:lang w:val="en-IN"/>
        </w:rPr>
      </w:pPr>
    </w:p>
    <w:p w:rsidR="00392B6C" w:rsidRDefault="00392B6C" w:rsidP="00392B6C">
      <w:pPr>
        <w:pStyle w:val="ListParagraph"/>
        <w:ind w:left="1080"/>
        <w:rPr>
          <w:lang w:val="en-IN"/>
        </w:rPr>
      </w:pP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1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Linear Regression Model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proofErr w:type="gramStart"/>
      <w:r w:rsidRPr="00392B6C">
        <w:rPr>
          <w:lang w:val="en-IN"/>
        </w:rPr>
        <w:t>class</w:t>
      </w:r>
      <w:proofErr w:type="gramEnd"/>
      <w:r w:rsidRPr="00392B6C">
        <w:rPr>
          <w:lang w:val="en-IN"/>
        </w:rPr>
        <w:t xml:space="preserve"> =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 xml:space="preserve">      3.7124 * x^1 +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 xml:space="preserve">     -2.7438 * x^2 +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 xml:space="preserve">     -0.7805 * x^3 +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 xml:space="preserve">      0.0289 * x^6 +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 xml:space="preserve">      0.0005 * x^9 +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 xml:space="preserve">      4.402 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Time taken to build model: 0.01 seconds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=== Evaluation on training set ===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=== Summary ===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 xml:space="preserve">Correlation coefficient                  0.483 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Mean absolute error                      7.8584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Root mean squared error                  9.3402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Relative absolute error                 90.4723 %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Root relative squared error             88.0579 %</w:t>
      </w:r>
    </w:p>
    <w:p w:rsid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Total Number of Instances               63</w:t>
      </w:r>
    </w:p>
    <w:p w:rsidR="00392B6C" w:rsidRDefault="00392B6C" w:rsidP="00392B6C">
      <w:pPr>
        <w:pStyle w:val="ListParagraph"/>
        <w:ind w:left="1080"/>
        <w:rPr>
          <w:lang w:val="en-IN"/>
        </w:rPr>
      </w:pP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10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Linear Regression Model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proofErr w:type="gramStart"/>
      <w:r w:rsidRPr="00392B6C">
        <w:rPr>
          <w:lang w:val="en-IN"/>
        </w:rPr>
        <w:lastRenderedPageBreak/>
        <w:t>class</w:t>
      </w:r>
      <w:proofErr w:type="gramEnd"/>
      <w:r w:rsidRPr="00392B6C">
        <w:rPr>
          <w:lang w:val="en-IN"/>
        </w:rPr>
        <w:t xml:space="preserve"> =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 xml:space="preserve">     -1.3356 * x^2 +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 xml:space="preserve">      0.0013 * x^8 +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 xml:space="preserve">      2.3379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Time taken to build model: 0.01 seconds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=== Evaluation on training set ===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=== Summary ===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Correlation coefficient                  0.3696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Mean absolute error                      8.1603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Root mean squared error                 10.0002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 xml:space="preserve">Relative absolute error                 </w:t>
      </w:r>
      <w:proofErr w:type="gramStart"/>
      <w:r w:rsidRPr="00392B6C">
        <w:rPr>
          <w:lang w:val="en-IN"/>
        </w:rPr>
        <w:t>93.948  %</w:t>
      </w:r>
      <w:proofErr w:type="gramEnd"/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Root relative squared error             94.2794 %</w:t>
      </w:r>
    </w:p>
    <w:p w:rsid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 xml:space="preserve">Total Number of Instances               63  </w:t>
      </w:r>
    </w:p>
    <w:p w:rsidR="00392B6C" w:rsidRDefault="00392B6C" w:rsidP="00392B6C">
      <w:pPr>
        <w:pStyle w:val="ListParagraph"/>
        <w:ind w:left="1080"/>
        <w:rPr>
          <w:lang w:val="en-IN"/>
        </w:rPr>
      </w:pP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100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Linear Regression Model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proofErr w:type="gramStart"/>
      <w:r w:rsidRPr="00392B6C">
        <w:rPr>
          <w:lang w:val="en-IN"/>
        </w:rPr>
        <w:t>class</w:t>
      </w:r>
      <w:proofErr w:type="gramEnd"/>
      <w:r w:rsidRPr="00392B6C">
        <w:rPr>
          <w:lang w:val="en-IN"/>
        </w:rPr>
        <w:t xml:space="preserve"> =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 xml:space="preserve"> +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 xml:space="preserve">     -0.6515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Time taken to build model: 0.02 seconds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=== Evaluation on training set ===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=== Summary ===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 xml:space="preserve">Correlation coefficient                  0     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Mean absolute error                      8.6859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Root mean squared error                 10.6069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Relative absolute error                100      %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Root relative squared error            100      %</w:t>
      </w:r>
    </w:p>
    <w:p w:rsid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 xml:space="preserve">Total Number of Instances               63   </w:t>
      </w:r>
    </w:p>
    <w:p w:rsidR="00392B6C" w:rsidRDefault="00392B6C" w:rsidP="00392B6C">
      <w:pPr>
        <w:pStyle w:val="ListParagraph"/>
        <w:ind w:left="1080"/>
        <w:rPr>
          <w:lang w:val="en-IN"/>
        </w:rPr>
      </w:pPr>
    </w:p>
    <w:p w:rsidR="00D91E61" w:rsidRDefault="00D91E61" w:rsidP="00D91E6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1000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Linear Regression Model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proofErr w:type="gramStart"/>
      <w:r w:rsidRPr="00392B6C">
        <w:rPr>
          <w:lang w:val="en-IN"/>
        </w:rPr>
        <w:t>class</w:t>
      </w:r>
      <w:proofErr w:type="gramEnd"/>
      <w:r w:rsidRPr="00392B6C">
        <w:rPr>
          <w:lang w:val="en-IN"/>
        </w:rPr>
        <w:t xml:space="preserve"> =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 xml:space="preserve"> +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 xml:space="preserve">     -0.6515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Time taken to build model: 0.01 seconds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lastRenderedPageBreak/>
        <w:t>=== Evaluation on training set ===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=== Summary ===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 xml:space="preserve">Correlation coefficient                  0     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Mean absolute error                      8.6859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Root mean squared error                 10.6069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Relative absolute error                100      %</w:t>
      </w:r>
    </w:p>
    <w:p w:rsidR="00392B6C" w:rsidRP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Root relative squared error            100      %</w:t>
      </w:r>
    </w:p>
    <w:p w:rsidR="00392B6C" w:rsidRDefault="00392B6C" w:rsidP="00392B6C">
      <w:pPr>
        <w:pStyle w:val="ListParagraph"/>
        <w:ind w:left="1080"/>
        <w:rPr>
          <w:lang w:val="en-IN"/>
        </w:rPr>
      </w:pPr>
      <w:r w:rsidRPr="00392B6C">
        <w:rPr>
          <w:lang w:val="en-IN"/>
        </w:rPr>
        <w:t>Total Number of Instances               63</w:t>
      </w:r>
    </w:p>
    <w:p w:rsidR="00392B6C" w:rsidRDefault="00392B6C" w:rsidP="00392B6C">
      <w:pPr>
        <w:pStyle w:val="ListParagraph"/>
        <w:ind w:left="1080"/>
        <w:rPr>
          <w:lang w:val="en-IN"/>
        </w:rPr>
      </w:pPr>
    </w:p>
    <w:p w:rsidR="00392B6C" w:rsidRDefault="00392B6C" w:rsidP="00392B6C">
      <w:pPr>
        <w:rPr>
          <w:lang w:val="en-IN"/>
        </w:rPr>
      </w:pPr>
      <w:r>
        <w:rPr>
          <w:lang w:val="en-IN"/>
        </w:rPr>
        <w:t>8)</w:t>
      </w:r>
    </w:p>
    <w:p w:rsidR="00392B6C" w:rsidRDefault="003A067D" w:rsidP="00392B6C">
      <w:pPr>
        <w:rPr>
          <w:rFonts w:eastAsiaTheme="minorEastAsia"/>
          <w:sz w:val="28"/>
          <w:szCs w:val="28"/>
          <w:lang w:val="en-IN"/>
        </w:rPr>
      </w:pPr>
      <w:r>
        <w:rPr>
          <w:lang w:val="en-IN"/>
        </w:rPr>
        <w:t xml:space="preserve">Bias of mean </w:t>
      </w:r>
      <w:proofErr w:type="gramStart"/>
      <w:r>
        <w:rPr>
          <w:lang w:val="en-IN"/>
        </w:rPr>
        <w:t xml:space="preserve">estimator  </w:t>
      </w:r>
      <w:r w:rsidRPr="003A067D">
        <w:rPr>
          <w:sz w:val="28"/>
          <w:szCs w:val="28"/>
          <w:lang w:val="en-IN"/>
        </w:rPr>
        <w:t>=</w:t>
      </w:r>
      <w:proofErr w:type="gramEnd"/>
      <w:r w:rsidRPr="003A067D">
        <w:rPr>
          <w:sz w:val="28"/>
          <w:szCs w:val="28"/>
          <w:lang w:val="en-IN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IN"/>
          </w:rPr>
          <m:t xml:space="preserve">     </m:t>
        </m:r>
        <m:r>
          <w:rPr>
            <w:rFonts w:ascii="Cambria Math" w:hAnsi="Cambria Math"/>
            <w:sz w:val="28"/>
            <w:szCs w:val="28"/>
            <w:lang w:val="en-IN"/>
          </w:rPr>
          <m:t>(</m:t>
        </m:r>
        <m:r>
          <w:rPr>
            <w:rFonts w:ascii="Cambria Math" w:hAnsi="Cambria Math"/>
            <w:sz w:val="28"/>
            <w:szCs w:val="28"/>
            <w:lang w:val="en-IN"/>
          </w:rPr>
          <m:t xml:space="preserve"> 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IN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IN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IN"/>
              </w:rPr>
              <m:t>100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IN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IN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IN"/>
              </w:rPr>
              <m:t>100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IN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IN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IN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IN"/>
              </w:rPr>
              <m:t xml:space="preserve">  )</m:t>
            </m:r>
            <m:r>
              <w:rPr>
                <w:rFonts w:ascii="Cambria Math" w:hAnsi="Cambria Math"/>
                <w:sz w:val="28"/>
                <w:szCs w:val="28"/>
                <w:lang w:val="en-IN"/>
              </w:rPr>
              <m:t>-M</m:t>
            </m:r>
          </m:e>
        </m:nary>
      </m:oMath>
      <w:r>
        <w:rPr>
          <w:rFonts w:eastAsiaTheme="minorEastAsia"/>
          <w:sz w:val="28"/>
          <w:szCs w:val="28"/>
          <w:lang w:val="en-IN"/>
        </w:rPr>
        <w:t xml:space="preserve">        </w:t>
      </w:r>
    </w:p>
    <w:p w:rsidR="003A067D" w:rsidRDefault="003A067D" w:rsidP="00392B6C">
      <w:pPr>
        <w:rPr>
          <w:lang w:val="en-IN"/>
        </w:rPr>
      </w:pPr>
      <w:r w:rsidRPr="003A067D">
        <w:rPr>
          <w:rFonts w:eastAsiaTheme="minorEastAsia"/>
          <w:lang w:val="en-IN"/>
        </w:rPr>
        <w:t xml:space="preserve">Where M is mean </w:t>
      </w:r>
      <w:proofErr w:type="spellStart"/>
      <w:r w:rsidRPr="003A067D">
        <w:rPr>
          <w:rFonts w:eastAsiaTheme="minorEastAsia"/>
          <w:lang w:val="en-IN"/>
        </w:rPr>
        <w:t>ie</w:t>
      </w:r>
      <w:proofErr w:type="spellEnd"/>
      <w:r w:rsidRPr="003A067D">
        <w:rPr>
          <w:rFonts w:eastAsiaTheme="minorEastAsia"/>
          <w:lang w:val="en-IN"/>
        </w:rPr>
        <w:t xml:space="preserve"> 5 here and m</w:t>
      </w:r>
      <w:r>
        <w:rPr>
          <w:rFonts w:eastAsiaTheme="minorEastAsia"/>
          <w:vertAlign w:val="subscript"/>
          <w:lang w:val="en-IN"/>
        </w:rPr>
        <w:t xml:space="preserve">i </w:t>
      </w:r>
      <w:r>
        <w:rPr>
          <w:lang w:val="en-IN"/>
        </w:rPr>
        <w:t xml:space="preserve">is mean of </w:t>
      </w:r>
      <w:proofErr w:type="spellStart"/>
      <w:proofErr w:type="gramStart"/>
      <w:r>
        <w:rPr>
          <w:lang w:val="en-IN"/>
        </w:rPr>
        <w:t>i</w:t>
      </w:r>
      <w:r>
        <w:rPr>
          <w:vertAlign w:val="superscript"/>
          <w:lang w:val="en-IN"/>
        </w:rPr>
        <w:t>th</w:t>
      </w:r>
      <w:proofErr w:type="spellEnd"/>
      <w:r>
        <w:rPr>
          <w:vertAlign w:val="superscript"/>
          <w:lang w:val="en-IN"/>
        </w:rPr>
        <w:t xml:space="preserve"> </w:t>
      </w:r>
      <w:r>
        <w:rPr>
          <w:lang w:val="en-IN"/>
        </w:rPr>
        <w:t xml:space="preserve"> </w:t>
      </w:r>
      <w:r w:rsidR="00621A3C">
        <w:rPr>
          <w:lang w:val="en-IN"/>
        </w:rPr>
        <w:t>subset</w:t>
      </w:r>
      <w:proofErr w:type="gramEnd"/>
    </w:p>
    <w:p w:rsidR="00621A3C" w:rsidRDefault="00621A3C" w:rsidP="00392B6C">
      <w:pPr>
        <w:rPr>
          <w:lang w:val="en-IN"/>
        </w:rPr>
      </w:pPr>
    </w:p>
    <w:p w:rsidR="003A067D" w:rsidRDefault="00621A3C" w:rsidP="00392B6C">
      <w:pPr>
        <w:rPr>
          <w:rFonts w:eastAsiaTheme="minorEastAsia"/>
          <w:sz w:val="28"/>
          <w:szCs w:val="28"/>
          <w:lang w:val="en-IN"/>
        </w:rPr>
      </w:pPr>
      <w:r>
        <w:rPr>
          <w:lang w:val="en-IN"/>
        </w:rPr>
        <w:t>Variance</w:t>
      </w:r>
      <w:r>
        <w:rPr>
          <w:lang w:val="en-IN"/>
        </w:rPr>
        <w:t xml:space="preserve"> of mean </w:t>
      </w:r>
      <w:proofErr w:type="gramStart"/>
      <w:r>
        <w:rPr>
          <w:lang w:val="en-IN"/>
        </w:rPr>
        <w:t xml:space="preserve">estimator  </w:t>
      </w:r>
      <w:r w:rsidRPr="003A067D">
        <w:rPr>
          <w:sz w:val="28"/>
          <w:szCs w:val="28"/>
          <w:lang w:val="en-IN"/>
        </w:rPr>
        <w:t>=</w:t>
      </w:r>
      <w:proofErr w:type="gramEnd"/>
      <w:r w:rsidRPr="003A067D">
        <w:rPr>
          <w:sz w:val="28"/>
          <w:szCs w:val="28"/>
          <w:lang w:val="en-IN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IN"/>
          </w:rPr>
          <m:t xml:space="preserve">   </m:t>
        </m:r>
      </m:oMath>
      <w:r>
        <w:rPr>
          <w:rFonts w:eastAsiaTheme="minorEastAsia"/>
          <w:sz w:val="28"/>
          <w:szCs w:val="28"/>
          <w:lang w:val="en-IN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IN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lang w:val="en-IN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en-IN"/>
              </w:rPr>
              <m:t>100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IN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  <w:lang w:val="en-IN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IN"/>
              </w:rPr>
              <m:t>100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IN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IN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I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IN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IN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IN"/>
                  </w:rPr>
                  <m:t>-V)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IN"/>
                  </w:rPr>
                  <m:t>2</m:t>
                </m:r>
              </m:sup>
            </m:sSup>
          </m:e>
        </m:nary>
      </m:oMath>
      <w:r>
        <w:rPr>
          <w:rFonts w:eastAsiaTheme="minorEastAsia"/>
          <w:sz w:val="28"/>
          <w:szCs w:val="28"/>
          <w:lang w:val="en-IN"/>
        </w:rPr>
        <w:t xml:space="preserve"> </w:t>
      </w:r>
    </w:p>
    <w:p w:rsidR="00621A3C" w:rsidRDefault="00621A3C" w:rsidP="00621A3C">
      <w:pPr>
        <w:rPr>
          <w:lang w:val="en-IN"/>
        </w:rPr>
      </w:pPr>
      <w:r w:rsidRPr="00621A3C">
        <w:rPr>
          <w:rFonts w:eastAsiaTheme="minorEastAsia"/>
          <w:lang w:val="en-IN"/>
        </w:rPr>
        <w:t>Where v</w:t>
      </w:r>
      <w:r w:rsidRPr="00621A3C">
        <w:rPr>
          <w:rFonts w:eastAsiaTheme="minorEastAsia"/>
          <w:vertAlign w:val="subscript"/>
          <w:lang w:val="en-IN"/>
        </w:rPr>
        <w:t>i</w:t>
      </w:r>
      <w:r>
        <w:rPr>
          <w:rFonts w:eastAsiaTheme="minorEastAsia"/>
          <w:sz w:val="28"/>
          <w:szCs w:val="28"/>
          <w:lang w:val="en-IN"/>
        </w:rPr>
        <w:t xml:space="preserve"> = </w:t>
      </w:r>
      <w:r>
        <w:rPr>
          <w:lang w:val="en-IN"/>
        </w:rPr>
        <w:t>is variance</w:t>
      </w:r>
      <w:r>
        <w:rPr>
          <w:lang w:val="en-IN"/>
        </w:rPr>
        <w:t xml:space="preserve"> of </w:t>
      </w:r>
      <w:proofErr w:type="spellStart"/>
      <w:proofErr w:type="gramStart"/>
      <w:r>
        <w:rPr>
          <w:lang w:val="en-IN"/>
        </w:rPr>
        <w:t>i</w:t>
      </w:r>
      <w:r>
        <w:rPr>
          <w:vertAlign w:val="superscript"/>
          <w:lang w:val="en-IN"/>
        </w:rPr>
        <w:t>th</w:t>
      </w:r>
      <w:proofErr w:type="spellEnd"/>
      <w:r>
        <w:rPr>
          <w:vertAlign w:val="superscript"/>
          <w:lang w:val="en-IN"/>
        </w:rPr>
        <w:t xml:space="preserve"> </w:t>
      </w:r>
      <w:r>
        <w:rPr>
          <w:lang w:val="en-IN"/>
        </w:rPr>
        <w:t xml:space="preserve"> subset</w:t>
      </w:r>
      <w:proofErr w:type="gramEnd"/>
    </w:p>
    <w:p w:rsidR="00621A3C" w:rsidRDefault="00621A3C" w:rsidP="00621A3C">
      <w:pPr>
        <w:rPr>
          <w:lang w:val="en-IN"/>
        </w:rPr>
      </w:pPr>
    </w:p>
    <w:p w:rsidR="00621A3C" w:rsidRDefault="00621A3C" w:rsidP="00621A3C">
      <w:pPr>
        <w:rPr>
          <w:rFonts w:eastAsiaTheme="minorEastAsia"/>
          <w:sz w:val="28"/>
          <w:szCs w:val="28"/>
          <w:lang w:val="en-IN"/>
        </w:rPr>
      </w:pPr>
      <w:r>
        <w:rPr>
          <w:lang w:val="en-IN"/>
        </w:rPr>
        <w:t xml:space="preserve">Bias of variance estimator =  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IN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IN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IN"/>
              </w:rPr>
              <m:t>1000</m:t>
            </m:r>
          </m:den>
        </m:f>
        <m:r>
          <w:rPr>
            <w:rFonts w:ascii="Cambria Math" w:hAnsi="Cambria Math"/>
            <w:sz w:val="28"/>
            <w:szCs w:val="28"/>
            <w:lang w:val="en-IN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IN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IN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IN"/>
              </w:rPr>
              <m:t>1000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IN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IN"/>
                  </w:rPr>
                  <m:t xml:space="preserve">(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I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I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IN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IN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en-IN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8"/>
                    <w:lang w:val="en-IN"/>
                  </w:rPr>
                  <m:t xml:space="preserve"> 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en-IN"/>
                  </w:rPr>
                  <m:t>2</m:t>
                </m:r>
              </m:sup>
            </m:sSup>
          </m:e>
        </m:nary>
      </m:oMath>
      <w:r w:rsidR="006335E8">
        <w:rPr>
          <w:rFonts w:eastAsiaTheme="minorEastAsia"/>
          <w:sz w:val="28"/>
          <w:szCs w:val="28"/>
          <w:lang w:val="en-IN"/>
        </w:rPr>
        <w:t xml:space="preserve">   </w:t>
      </w:r>
      <w:proofErr w:type="gramStart"/>
      <w:r w:rsidR="006335E8">
        <w:rPr>
          <w:rFonts w:eastAsiaTheme="minorEastAsia"/>
          <w:sz w:val="28"/>
          <w:szCs w:val="28"/>
          <w:lang w:val="en-IN"/>
        </w:rPr>
        <w:t>-  V</w:t>
      </w:r>
      <w:proofErr w:type="gramEnd"/>
    </w:p>
    <w:p w:rsidR="006335E8" w:rsidRDefault="006335E8" w:rsidP="00621A3C">
      <w:pPr>
        <w:rPr>
          <w:rFonts w:eastAsiaTheme="minorEastAsia"/>
          <w:lang w:val="en-IN"/>
        </w:rPr>
      </w:pPr>
      <w:r>
        <w:rPr>
          <w:rFonts w:eastAsiaTheme="minorEastAsia"/>
          <w:lang w:val="en-IN"/>
        </w:rPr>
        <w:t xml:space="preserve">Where </w:t>
      </w:r>
      <w:proofErr w:type="gramStart"/>
      <w:r>
        <w:rPr>
          <w:rFonts w:eastAsiaTheme="minorEastAsia"/>
          <w:lang w:val="en-IN"/>
        </w:rPr>
        <w:t>x</w:t>
      </w:r>
      <w:r>
        <w:rPr>
          <w:rFonts w:eastAsiaTheme="minorEastAsia"/>
          <w:vertAlign w:val="subscript"/>
          <w:lang w:val="en-IN"/>
        </w:rPr>
        <w:t xml:space="preserve">i </w:t>
      </w:r>
      <w:r>
        <w:rPr>
          <w:rFonts w:eastAsiaTheme="minorEastAsia"/>
          <w:lang w:val="en-IN"/>
        </w:rPr>
        <w:t xml:space="preserve"> =</w:t>
      </w:r>
      <w:proofErr w:type="gramEnd"/>
      <w:r>
        <w:rPr>
          <w:rFonts w:eastAsiaTheme="minorEastAsia"/>
          <w:lang w:val="en-IN"/>
        </w:rPr>
        <w:t xml:space="preserve"> </w:t>
      </w:r>
      <w:proofErr w:type="spellStart"/>
      <w:r>
        <w:rPr>
          <w:rFonts w:eastAsiaTheme="minorEastAsia"/>
          <w:lang w:val="en-IN"/>
        </w:rPr>
        <w:t>i</w:t>
      </w:r>
      <w:r>
        <w:rPr>
          <w:rFonts w:eastAsiaTheme="minorEastAsia"/>
          <w:vertAlign w:val="superscript"/>
          <w:lang w:val="en-IN"/>
        </w:rPr>
        <w:t>th</w:t>
      </w:r>
      <w:proofErr w:type="spellEnd"/>
      <w:r>
        <w:rPr>
          <w:rFonts w:eastAsiaTheme="minorEastAsia"/>
          <w:vertAlign w:val="superscript"/>
          <w:lang w:val="en-IN"/>
        </w:rPr>
        <w:t xml:space="preserve"> </w:t>
      </w:r>
      <w:r>
        <w:rPr>
          <w:rFonts w:eastAsiaTheme="minorEastAsia"/>
          <w:lang w:val="en-IN"/>
        </w:rPr>
        <w:t xml:space="preserve">term and V is variance </w:t>
      </w:r>
      <w:proofErr w:type="spellStart"/>
      <w:r>
        <w:rPr>
          <w:rFonts w:eastAsiaTheme="minorEastAsia"/>
          <w:lang w:val="en-IN"/>
        </w:rPr>
        <w:t>ie</w:t>
      </w:r>
      <w:proofErr w:type="spellEnd"/>
      <w:r>
        <w:rPr>
          <w:rFonts w:eastAsiaTheme="minorEastAsia"/>
          <w:lang w:val="en-IN"/>
        </w:rPr>
        <w:t xml:space="preserve"> 2 and X is mean of all x</w:t>
      </w:r>
      <w:r>
        <w:rPr>
          <w:rFonts w:eastAsiaTheme="minorEastAsia"/>
          <w:vertAlign w:val="subscript"/>
          <w:lang w:val="en-IN"/>
        </w:rPr>
        <w:t xml:space="preserve">i </w:t>
      </w:r>
    </w:p>
    <w:p w:rsidR="006335E8" w:rsidRDefault="006335E8" w:rsidP="00621A3C">
      <w:pPr>
        <w:rPr>
          <w:rFonts w:eastAsiaTheme="minorEastAsia"/>
          <w:lang w:val="en-IN"/>
        </w:rPr>
      </w:pPr>
    </w:p>
    <w:p w:rsidR="006335E8" w:rsidRDefault="006335E8" w:rsidP="00621A3C">
      <w:pPr>
        <w:rPr>
          <w:rFonts w:eastAsiaTheme="minorEastAsia"/>
          <w:lang w:val="en-IN"/>
        </w:rPr>
      </w:pPr>
      <w:r>
        <w:rPr>
          <w:rFonts w:eastAsiaTheme="minorEastAsia"/>
          <w:lang w:val="en-IN"/>
        </w:rPr>
        <w:t xml:space="preserve">Variance of variance estimator = is the variance of all the 100 variances of the subset </w:t>
      </w:r>
    </w:p>
    <w:p w:rsidR="006335E8" w:rsidRDefault="006335E8" w:rsidP="00621A3C">
      <w:pPr>
        <w:rPr>
          <w:rFonts w:eastAsiaTheme="minorEastAsia"/>
          <w:lang w:val="en-IN"/>
        </w:rPr>
      </w:pPr>
    </w:p>
    <w:p w:rsidR="006335E8" w:rsidRDefault="006335E8" w:rsidP="00621A3C">
      <w:pPr>
        <w:rPr>
          <w:rFonts w:eastAsiaTheme="minorEastAsia"/>
          <w:lang w:val="en-IN"/>
        </w:rPr>
      </w:pPr>
    </w:p>
    <w:p w:rsidR="006335E8" w:rsidRPr="006335E8" w:rsidRDefault="006335E8" w:rsidP="006335E8">
      <w:pPr>
        <w:rPr>
          <w:lang w:val="en-IN"/>
        </w:rPr>
      </w:pPr>
      <w:r w:rsidRPr="006335E8">
        <w:rPr>
          <w:lang w:val="en-IN"/>
        </w:rPr>
        <w:t xml:space="preserve">Bias of mean estimator  </w:t>
      </w:r>
    </w:p>
    <w:p w:rsidR="006335E8" w:rsidRPr="006335E8" w:rsidRDefault="006335E8" w:rsidP="006335E8">
      <w:pPr>
        <w:rPr>
          <w:lang w:val="en-IN"/>
        </w:rPr>
      </w:pPr>
      <w:r w:rsidRPr="006335E8">
        <w:rPr>
          <w:lang w:val="en-IN"/>
        </w:rPr>
        <w:t xml:space="preserve">   -0.0542</w:t>
      </w:r>
    </w:p>
    <w:p w:rsidR="006335E8" w:rsidRPr="006335E8" w:rsidRDefault="006335E8" w:rsidP="006335E8">
      <w:pPr>
        <w:rPr>
          <w:lang w:val="en-IN"/>
        </w:rPr>
      </w:pPr>
    </w:p>
    <w:p w:rsidR="006335E8" w:rsidRPr="006335E8" w:rsidRDefault="006335E8" w:rsidP="006335E8">
      <w:pPr>
        <w:rPr>
          <w:lang w:val="en-IN"/>
        </w:rPr>
      </w:pPr>
      <w:r w:rsidRPr="006335E8">
        <w:rPr>
          <w:lang w:val="en-IN"/>
        </w:rPr>
        <w:t xml:space="preserve">Variance of mean estimator  </w:t>
      </w:r>
    </w:p>
    <w:p w:rsidR="006335E8" w:rsidRPr="006335E8" w:rsidRDefault="006335E8" w:rsidP="006335E8">
      <w:pPr>
        <w:rPr>
          <w:lang w:val="en-IN"/>
        </w:rPr>
      </w:pPr>
      <w:r w:rsidRPr="006335E8">
        <w:rPr>
          <w:lang w:val="en-IN"/>
        </w:rPr>
        <w:t xml:space="preserve">    0.3891</w:t>
      </w:r>
    </w:p>
    <w:p w:rsidR="006335E8" w:rsidRPr="006335E8" w:rsidRDefault="006335E8" w:rsidP="006335E8">
      <w:pPr>
        <w:rPr>
          <w:lang w:val="en-IN"/>
        </w:rPr>
      </w:pPr>
    </w:p>
    <w:p w:rsidR="006335E8" w:rsidRPr="006335E8" w:rsidRDefault="006335E8" w:rsidP="006335E8">
      <w:pPr>
        <w:rPr>
          <w:lang w:val="en-IN"/>
        </w:rPr>
      </w:pPr>
      <w:r w:rsidRPr="006335E8">
        <w:rPr>
          <w:lang w:val="en-IN"/>
        </w:rPr>
        <w:t xml:space="preserve">Bias of variance estimator </w:t>
      </w:r>
    </w:p>
    <w:p w:rsidR="006335E8" w:rsidRPr="006335E8" w:rsidRDefault="006335E8" w:rsidP="006335E8">
      <w:pPr>
        <w:rPr>
          <w:lang w:val="en-IN"/>
        </w:rPr>
      </w:pPr>
      <w:r w:rsidRPr="006335E8">
        <w:rPr>
          <w:lang w:val="en-IN"/>
        </w:rPr>
        <w:t xml:space="preserve">    1.7724</w:t>
      </w:r>
    </w:p>
    <w:p w:rsidR="006335E8" w:rsidRPr="006335E8" w:rsidRDefault="006335E8" w:rsidP="006335E8">
      <w:pPr>
        <w:rPr>
          <w:lang w:val="en-IN"/>
        </w:rPr>
      </w:pPr>
    </w:p>
    <w:p w:rsidR="006335E8" w:rsidRPr="006335E8" w:rsidRDefault="006335E8" w:rsidP="006335E8">
      <w:pPr>
        <w:rPr>
          <w:lang w:val="en-IN"/>
        </w:rPr>
      </w:pPr>
      <w:r w:rsidRPr="006335E8">
        <w:rPr>
          <w:lang w:val="en-IN"/>
        </w:rPr>
        <w:t xml:space="preserve">Variance of variance estimator </w:t>
      </w:r>
    </w:p>
    <w:p w:rsidR="006335E8" w:rsidRPr="006335E8" w:rsidRDefault="006335E8" w:rsidP="006335E8">
      <w:pPr>
        <w:rPr>
          <w:lang w:val="en-IN"/>
        </w:rPr>
      </w:pPr>
      <w:r w:rsidRPr="006335E8">
        <w:rPr>
          <w:lang w:val="en-IN"/>
        </w:rPr>
        <w:t xml:space="preserve">    2.8490</w:t>
      </w:r>
    </w:p>
    <w:p w:rsidR="00621A3C" w:rsidRPr="00621A3C" w:rsidRDefault="00621A3C" w:rsidP="00392B6C">
      <w:pPr>
        <w:rPr>
          <w:lang w:val="en-IN"/>
        </w:rPr>
      </w:pPr>
    </w:p>
    <w:p w:rsidR="00D91E61" w:rsidRDefault="00D91E61" w:rsidP="00D91E61">
      <w:pPr>
        <w:pStyle w:val="ListParagraph"/>
        <w:rPr>
          <w:lang w:val="en-IN"/>
        </w:rPr>
      </w:pPr>
    </w:p>
    <w:p w:rsidR="00D91E61" w:rsidRPr="00B36D99" w:rsidRDefault="00D91E61" w:rsidP="00D91E61">
      <w:pPr>
        <w:pStyle w:val="ListParagraph"/>
        <w:ind w:left="360"/>
        <w:rPr>
          <w:lang w:val="en-IN"/>
        </w:rPr>
      </w:pPr>
      <w:r>
        <w:rPr>
          <w:lang w:val="en-IN"/>
        </w:rPr>
        <w:tab/>
      </w:r>
    </w:p>
    <w:p w:rsidR="00B36D99" w:rsidRPr="00B36D99" w:rsidRDefault="00B36D99" w:rsidP="00B36D99">
      <w:pPr>
        <w:pStyle w:val="ListParagraph"/>
        <w:rPr>
          <w:lang w:val="en-IN"/>
        </w:rPr>
      </w:pPr>
    </w:p>
    <w:sectPr w:rsidR="00B36D99" w:rsidRPr="00B36D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7939F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DC1"/>
    <w:rsid w:val="00392B6C"/>
    <w:rsid w:val="003A067D"/>
    <w:rsid w:val="003C073E"/>
    <w:rsid w:val="004D6B76"/>
    <w:rsid w:val="005C05DB"/>
    <w:rsid w:val="005F5C76"/>
    <w:rsid w:val="00621A3C"/>
    <w:rsid w:val="006335E8"/>
    <w:rsid w:val="007A645B"/>
    <w:rsid w:val="007E7DC1"/>
    <w:rsid w:val="008E3108"/>
    <w:rsid w:val="00A235F0"/>
    <w:rsid w:val="00B36D99"/>
    <w:rsid w:val="00D91E61"/>
    <w:rsid w:val="00E35517"/>
    <w:rsid w:val="00EA3C14"/>
    <w:rsid w:val="00FD4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3DEBD3-9C3C-4BD2-B312-EBA305E53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E35517"/>
    <w:pPr>
      <w:autoSpaceDE w:val="0"/>
      <w:autoSpaceDN w:val="0"/>
      <w:adjustRightInd w:val="0"/>
    </w:pPr>
    <w:rPr>
      <w:rFonts w:ascii="Cambria Math" w:hAnsi="Cambria Math" w:cs="Cambria Math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3A067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8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ESHANT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376</TotalTime>
  <Pages>31</Pages>
  <Words>3621</Words>
  <Characters>20644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sheshant singh</dc:creator>
  <cp:keywords/>
  <dc:description/>
  <cp:lastModifiedBy>sheshant singh</cp:lastModifiedBy>
  <cp:revision>6</cp:revision>
  <dcterms:created xsi:type="dcterms:W3CDTF">2015-08-22T03:09:00Z</dcterms:created>
  <dcterms:modified xsi:type="dcterms:W3CDTF">2015-08-23T17:19:00Z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TC027869999991</vt:lpwstr>
  </property>
</Properties>
</file>